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151B0" w14:textId="7B212C57" w:rsidR="00BC1D68" w:rsidRDefault="00BC1D68">
      <w:r w:rsidRPr="00A07096">
        <w:rPr>
          <w:rFonts w:ascii="Arial" w:hAnsi="Arial" w:cs="Arial"/>
          <w:noProof/>
          <w:color w:val="000000" w:themeColor="text1"/>
          <w:sz w:val="32"/>
        </w:rPr>
        <w:drawing>
          <wp:inline distT="0" distB="0" distL="0" distR="0" wp14:anchorId="42AEF446" wp14:editId="4CDE0635">
            <wp:extent cx="5558118" cy="1447800"/>
            <wp:effectExtent l="0" t="0" r="0" b="0"/>
            <wp:docPr id="10" name="Kép 8" descr="A képen szöveg látható&#10;&#10;Automatikusan generált leírás">
              <a:extLst xmlns:a="http://schemas.openxmlformats.org/drawingml/2006/main">
                <a:ext uri="{FF2B5EF4-FFF2-40B4-BE49-F238E27FC236}">
                  <a16:creationId xmlns:a16="http://schemas.microsoft.com/office/drawing/2014/main" id="{9331959A-F1EB-BC93-3835-A4E4276260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8" descr="A képen szöveg látható&#10;&#10;Automatikusan generált leírás">
                      <a:extLst>
                        <a:ext uri="{FF2B5EF4-FFF2-40B4-BE49-F238E27FC236}">
                          <a16:creationId xmlns:a16="http://schemas.microsoft.com/office/drawing/2014/main" id="{9331959A-F1EB-BC93-3835-A4E4276260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88" t="34316" r="14946" b="34440"/>
                    <a:stretch/>
                  </pic:blipFill>
                  <pic:spPr>
                    <a:xfrm>
                      <a:off x="0" y="0"/>
                      <a:ext cx="5569971" cy="145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CB86" w14:textId="77777777" w:rsidR="00BC1D68" w:rsidRDefault="00BC1D68"/>
    <w:p w14:paraId="4938E186" w14:textId="77777777" w:rsidR="00BC1D68" w:rsidRDefault="00BC1D68"/>
    <w:p w14:paraId="34A3D9D1" w14:textId="77777777" w:rsidR="00BC1D68" w:rsidRDefault="00BC1D68"/>
    <w:p w14:paraId="39AC054F" w14:textId="77777777" w:rsidR="00BC1D68" w:rsidRDefault="00BC1D68"/>
    <w:p w14:paraId="588F7A21" w14:textId="2DAD6B1E" w:rsidR="00BC1D68" w:rsidRDefault="004E02FF" w:rsidP="004E02FF">
      <w:pPr>
        <w:jc w:val="center"/>
        <w:rPr>
          <w:sz w:val="72"/>
          <w:szCs w:val="72"/>
        </w:rPr>
      </w:pPr>
      <w:r>
        <w:rPr>
          <w:sz w:val="72"/>
          <w:szCs w:val="72"/>
        </w:rPr>
        <w:t>Haladó progamozás</w:t>
      </w:r>
    </w:p>
    <w:p w14:paraId="3924D395" w14:textId="61B91064" w:rsidR="004E02FF" w:rsidRDefault="004E02FF" w:rsidP="004E02FF">
      <w:pPr>
        <w:jc w:val="center"/>
        <w:rPr>
          <w:sz w:val="72"/>
          <w:szCs w:val="72"/>
        </w:rPr>
      </w:pPr>
      <w:r>
        <w:rPr>
          <w:sz w:val="72"/>
          <w:szCs w:val="72"/>
        </w:rPr>
        <w:t>Interaktív percetron</w:t>
      </w:r>
    </w:p>
    <w:p w14:paraId="613F8F39" w14:textId="2224553C" w:rsidR="004E02FF" w:rsidRPr="004E02FF" w:rsidRDefault="00B26EC7" w:rsidP="004E02FF">
      <w:pPr>
        <w:jc w:val="center"/>
        <w:rPr>
          <w:sz w:val="72"/>
          <w:szCs w:val="72"/>
        </w:rPr>
      </w:pPr>
      <w:r>
        <w:rPr>
          <w:sz w:val="72"/>
          <w:szCs w:val="72"/>
        </w:rPr>
        <w:t>tanító</w:t>
      </w:r>
    </w:p>
    <w:p w14:paraId="3D14EF0A" w14:textId="0F46C043" w:rsidR="00BC1D68" w:rsidRDefault="00BC1D68">
      <w:pPr>
        <w:rPr>
          <w:sz w:val="40"/>
          <w:szCs w:val="40"/>
        </w:rPr>
      </w:pPr>
    </w:p>
    <w:p w14:paraId="284A7580" w14:textId="77777777" w:rsidR="00BC1D68" w:rsidRDefault="00BC1D68">
      <w:pPr>
        <w:rPr>
          <w:sz w:val="40"/>
          <w:szCs w:val="40"/>
        </w:rPr>
      </w:pPr>
    </w:p>
    <w:p w14:paraId="4B59D089" w14:textId="5823369B" w:rsidR="00BC1D68" w:rsidRDefault="004E02FF" w:rsidP="00BC1D68">
      <w:pPr>
        <w:jc w:val="center"/>
        <w:rPr>
          <w:sz w:val="40"/>
          <w:szCs w:val="40"/>
        </w:rPr>
      </w:pPr>
      <w:r>
        <w:rPr>
          <w:sz w:val="40"/>
          <w:szCs w:val="40"/>
        </w:rPr>
        <w:t>Radics Róbert Pál</w:t>
      </w:r>
    </w:p>
    <w:p w14:paraId="597CF5FA" w14:textId="02006909" w:rsidR="00BC1D68" w:rsidRPr="00BC1D68" w:rsidRDefault="004E02FF" w:rsidP="00BC1D68">
      <w:pPr>
        <w:jc w:val="center"/>
        <w:rPr>
          <w:sz w:val="32"/>
          <w:szCs w:val="32"/>
        </w:rPr>
      </w:pPr>
      <w:r>
        <w:rPr>
          <w:sz w:val="32"/>
          <w:szCs w:val="32"/>
        </w:rPr>
        <w:t>JQ8R8D</w:t>
      </w:r>
    </w:p>
    <w:p w14:paraId="45BA494A" w14:textId="169A6B03" w:rsidR="00BC1D68" w:rsidRDefault="00BC1D68">
      <w:pPr>
        <w:rPr>
          <w:sz w:val="40"/>
          <w:szCs w:val="40"/>
        </w:rPr>
      </w:pPr>
    </w:p>
    <w:p w14:paraId="4F044338" w14:textId="71938C0A" w:rsidR="00BC1D68" w:rsidRDefault="00BC1D68">
      <w:pPr>
        <w:rPr>
          <w:sz w:val="40"/>
          <w:szCs w:val="40"/>
        </w:rPr>
      </w:pPr>
    </w:p>
    <w:p w14:paraId="44704D86" w14:textId="66E24187" w:rsidR="00BC1D68" w:rsidRDefault="00BC1D68">
      <w:pPr>
        <w:rPr>
          <w:sz w:val="40"/>
          <w:szCs w:val="40"/>
        </w:rPr>
      </w:pPr>
    </w:p>
    <w:p w14:paraId="10F8C84A" w14:textId="3328761B" w:rsidR="00BC1D68" w:rsidRDefault="00BC1D68">
      <w:pPr>
        <w:rPr>
          <w:sz w:val="40"/>
          <w:szCs w:val="40"/>
        </w:rPr>
      </w:pPr>
    </w:p>
    <w:p w14:paraId="3247BEA1" w14:textId="0568F1A5" w:rsidR="00BC1D68" w:rsidRDefault="00BC1D68">
      <w:pPr>
        <w:rPr>
          <w:sz w:val="40"/>
          <w:szCs w:val="40"/>
        </w:rPr>
      </w:pPr>
    </w:p>
    <w:p w14:paraId="260B018A" w14:textId="508AAF54" w:rsidR="00BC1D68" w:rsidRDefault="00BC1D68">
      <w:pPr>
        <w:rPr>
          <w:sz w:val="40"/>
          <w:szCs w:val="40"/>
        </w:rPr>
      </w:pPr>
    </w:p>
    <w:p w14:paraId="737516D5" w14:textId="6DF9EA1A" w:rsidR="00032C0B" w:rsidRDefault="00032C0B">
      <w:pPr>
        <w:rPr>
          <w:sz w:val="40"/>
          <w:szCs w:val="40"/>
        </w:rPr>
      </w:pPr>
    </w:p>
    <w:p w14:paraId="2796EA0C" w14:textId="639D98E9" w:rsidR="00032C0B" w:rsidRDefault="00032C0B">
      <w:pPr>
        <w:rPr>
          <w:sz w:val="40"/>
          <w:szCs w:val="40"/>
        </w:rPr>
      </w:pPr>
    </w:p>
    <w:p w14:paraId="30001895" w14:textId="0EBBE23A" w:rsidR="00032C0B" w:rsidRDefault="00032C0B">
      <w:pPr>
        <w:rPr>
          <w:sz w:val="40"/>
          <w:szCs w:val="40"/>
        </w:rPr>
      </w:pPr>
    </w:p>
    <w:p w14:paraId="58E2733B" w14:textId="77777777" w:rsidR="00032C0B" w:rsidRDefault="00032C0B">
      <w:pPr>
        <w:rPr>
          <w:sz w:val="40"/>
          <w:szCs w:val="40"/>
        </w:rPr>
      </w:pPr>
    </w:p>
    <w:p w14:paraId="38C1B302" w14:textId="2379D827" w:rsidR="00BC1D68" w:rsidRPr="00032C0B" w:rsidRDefault="00BC1D68" w:rsidP="00BC1D68">
      <w:pPr>
        <w:jc w:val="center"/>
        <w:rPr>
          <w:sz w:val="32"/>
          <w:szCs w:val="32"/>
        </w:rPr>
      </w:pPr>
      <w:r w:rsidRPr="00032C0B">
        <w:rPr>
          <w:sz w:val="32"/>
          <w:szCs w:val="32"/>
        </w:rPr>
        <w:t>202</w:t>
      </w:r>
      <w:r w:rsidR="000C258D">
        <w:rPr>
          <w:sz w:val="32"/>
          <w:szCs w:val="32"/>
        </w:rPr>
        <w:t>5</w:t>
      </w:r>
    </w:p>
    <w:p w14:paraId="729F2DD1" w14:textId="3FA1A5B2" w:rsidR="002D35FE" w:rsidRDefault="00BC1D68" w:rsidP="004E02FF">
      <w:r>
        <w:br w:type="page"/>
      </w:r>
    </w:p>
    <w:p w14:paraId="5FAD8E81" w14:textId="108E8D9E" w:rsidR="002D35FE" w:rsidRDefault="002D35FE" w:rsidP="00AC3991">
      <w:pPr>
        <w:pStyle w:val="szdcmsorszmozatlan"/>
        <w:numPr>
          <w:ilvl w:val="0"/>
          <w:numId w:val="16"/>
        </w:numPr>
      </w:pPr>
      <w:bookmarkStart w:id="0" w:name="_Toc64011405"/>
      <w:r>
        <w:lastRenderedPageBreak/>
        <w:t>Bevezetés</w:t>
      </w:r>
      <w:bookmarkEnd w:id="0"/>
    </w:p>
    <w:p w14:paraId="5B956C99" w14:textId="77777777" w:rsidR="004E02FF" w:rsidRDefault="004E02FF" w:rsidP="004E02FF">
      <w:pPr>
        <w:pStyle w:val="szdszveg"/>
      </w:pPr>
      <w:r w:rsidRPr="004E02FF">
        <w:t>Ez a dokumentáció egy perceptron alapú tanuló alkalmazást mutat be, amely egy egyszerű mesterséges intelligencia működését szemlélteti a gyakorlatban. A program célja az volt, hogy érthető módon bemutassa, hogyan képes egy algoritmus tanulni a megadott adatokból, és ezek alapján később önálló döntéseket hozni. Az alkalmazás elsősorban oktatási célokat szolgál, és segítséget nyújt a gépi tanulás alapjainak megértésében.</w:t>
      </w:r>
    </w:p>
    <w:p w14:paraId="3D722308" w14:textId="77777777" w:rsidR="00AC3991" w:rsidRDefault="00AC3991" w:rsidP="004E02FF">
      <w:pPr>
        <w:pStyle w:val="szdszveg"/>
      </w:pPr>
    </w:p>
    <w:p w14:paraId="224161ED" w14:textId="25931667" w:rsidR="00AC3991" w:rsidRPr="004E02FF" w:rsidRDefault="00AC3991" w:rsidP="004E02FF">
      <w:pPr>
        <w:pStyle w:val="szdszveg"/>
      </w:pPr>
      <w:r>
        <w:rPr>
          <w:noProof/>
        </w:rPr>
        <w:drawing>
          <wp:inline distT="0" distB="0" distL="0" distR="0" wp14:anchorId="16CF3BA5" wp14:editId="7A5F4B2F">
            <wp:extent cx="5576570" cy="2833370"/>
            <wp:effectExtent l="0" t="0" r="5080" b="5080"/>
            <wp:docPr id="1355863198" name="Kép 2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63198" name="Kép 2" descr="A képen szöveg, képernyőkép, szoftver, Multimédiás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E29E8" w14:textId="2846EB73" w:rsidR="00FE1039" w:rsidRDefault="0032423C" w:rsidP="00AC3991">
      <w:pPr>
        <w:pStyle w:val="szdcmsor2"/>
        <w:ind w:left="737" w:hanging="567"/>
      </w:pPr>
      <w:bookmarkStart w:id="1" w:name="_Toc64011406"/>
      <w:r>
        <w:t xml:space="preserve">A </w:t>
      </w:r>
      <w:bookmarkEnd w:id="1"/>
      <w:r w:rsidR="004E02FF">
        <w:t>projekt célja</w:t>
      </w:r>
    </w:p>
    <w:p w14:paraId="3C785A78" w14:textId="4D1D9F6B" w:rsidR="004914CD" w:rsidRPr="00AC3991" w:rsidRDefault="004E02FF" w:rsidP="00AC3991">
      <w:pPr>
        <w:pStyle w:val="szdszveg"/>
        <w:rPr>
          <w:b/>
          <w:sz w:val="26"/>
        </w:rPr>
      </w:pPr>
      <w:r w:rsidRPr="004E02FF">
        <w:t>A projekt célja egy olyan egyszerű program elkészítése volt, amely bemutatja a perceptron alapú tanulás működését. A cél nem egy bonyolult, professzionális mesterséges intelligencia létrehozása volt, hanem egy olyan alkalmazás fejlesztése, amely könnyen érthető, kipróbálható és jól szemlélteti az alap működési elveket. A felhasználó saját bemeneti adatokkal kísérletezhet, így közvetlenül megtapasztalhatja a tanulási folyamat lényegét</w:t>
      </w:r>
    </w:p>
    <w:p w14:paraId="6ED70E82" w14:textId="3F92F1F1" w:rsidR="00AC3991" w:rsidRDefault="00AC3991" w:rsidP="00AC3991">
      <w:pPr>
        <w:pStyle w:val="szdszakirodalom"/>
        <w:numPr>
          <w:ilvl w:val="0"/>
          <w:numId w:val="0"/>
        </w:numPr>
      </w:pPr>
      <w:r>
        <w:br/>
      </w:r>
    </w:p>
    <w:p w14:paraId="03588272" w14:textId="77777777" w:rsidR="00AC3991" w:rsidRDefault="00AC3991">
      <w:r>
        <w:br w:type="page"/>
      </w:r>
    </w:p>
    <w:p w14:paraId="7031BFAB" w14:textId="3BF3E75C" w:rsidR="002D35FE" w:rsidRDefault="00AC3991" w:rsidP="00F50D85">
      <w:pPr>
        <w:pStyle w:val="szdcmsorszmozatlan"/>
        <w:numPr>
          <w:ilvl w:val="0"/>
          <w:numId w:val="16"/>
        </w:numPr>
      </w:pPr>
      <w:r>
        <w:lastRenderedPageBreak/>
        <w:t>Rendszer áttekintésének működése</w:t>
      </w:r>
    </w:p>
    <w:p w14:paraId="11C8DBC9" w14:textId="053DA6E5" w:rsidR="00AC3991" w:rsidRDefault="00F50D85" w:rsidP="00F50D85">
      <w:pPr>
        <w:pStyle w:val="szdszveg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0F15CB40" wp14:editId="36C2B644">
            <wp:simplePos x="0" y="0"/>
            <wp:positionH relativeFrom="column">
              <wp:posOffset>2032000</wp:posOffset>
            </wp:positionH>
            <wp:positionV relativeFrom="paragraph">
              <wp:posOffset>1998980</wp:posOffset>
            </wp:positionV>
            <wp:extent cx="1558925" cy="5274945"/>
            <wp:effectExtent l="0" t="0" r="3175" b="1905"/>
            <wp:wrapTight wrapText="bothSides">
              <wp:wrapPolygon edited="0">
                <wp:start x="0" y="0"/>
                <wp:lineTo x="0" y="21530"/>
                <wp:lineTo x="21380" y="21530"/>
                <wp:lineTo x="21380" y="0"/>
                <wp:lineTo x="0" y="0"/>
              </wp:wrapPolygon>
            </wp:wrapTight>
            <wp:docPr id="15226082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925" cy="527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50D85">
        <w:t>A program működése: a felhasználó CSV fájlból tölti be a kétdimenziós adatpontokat (x1, x2 koordináták) és azok osztálycímkéit (0 vagy 1). A perceptron kezdetben véletlenszerű súlyokkal és bias értékkel dolgozik. Minden adatpontra előrejelzést készít, amelyet összehasonlít a helyes címkével. Hibás predikció esetén a súlyokat és a bias-t módosítja a tanulási ráta és a hiba alapján. Ezt epoch-onként megismétli, így a rendszer egyre pontosabb válaszokat ad. Amikor a hibák száma nullára csökken, a perceptron konvergált. Ez a folyamat jelenti a tanulást</w:t>
      </w:r>
      <w:r w:rsidRPr="00F50D85">
        <w:rPr>
          <w:b/>
          <w:bCs/>
        </w:rPr>
        <w:t>.</w:t>
      </w:r>
    </w:p>
    <w:p w14:paraId="3951D3FB" w14:textId="77777777" w:rsidR="00F50D85" w:rsidRPr="00F50D85" w:rsidRDefault="00F50D85" w:rsidP="00F50D85"/>
    <w:p w14:paraId="353C206D" w14:textId="77777777" w:rsidR="00F50D85" w:rsidRPr="00F50D85" w:rsidRDefault="00F50D85" w:rsidP="00F50D85"/>
    <w:p w14:paraId="58F44AF5" w14:textId="77777777" w:rsidR="00F50D85" w:rsidRPr="00F50D85" w:rsidRDefault="00F50D85" w:rsidP="00F50D85"/>
    <w:p w14:paraId="4151CAE1" w14:textId="77777777" w:rsidR="00F50D85" w:rsidRPr="00F50D85" w:rsidRDefault="00F50D85" w:rsidP="00F50D85"/>
    <w:p w14:paraId="47B931BF" w14:textId="77777777" w:rsidR="00F50D85" w:rsidRPr="00F50D85" w:rsidRDefault="00F50D85" w:rsidP="00F50D85"/>
    <w:p w14:paraId="38917DAD" w14:textId="77777777" w:rsidR="00F50D85" w:rsidRPr="00F50D85" w:rsidRDefault="00F50D85" w:rsidP="00F50D85"/>
    <w:p w14:paraId="4E989675" w14:textId="77777777" w:rsidR="00F50D85" w:rsidRPr="00F50D85" w:rsidRDefault="00F50D85" w:rsidP="00F50D85"/>
    <w:p w14:paraId="3D276E0E" w14:textId="77777777" w:rsidR="00F50D85" w:rsidRPr="00F50D85" w:rsidRDefault="00F50D85" w:rsidP="00F50D85"/>
    <w:p w14:paraId="5B7049DA" w14:textId="77777777" w:rsidR="00F50D85" w:rsidRPr="00F50D85" w:rsidRDefault="00F50D85" w:rsidP="00F50D85"/>
    <w:p w14:paraId="66F32F74" w14:textId="77777777" w:rsidR="00F50D85" w:rsidRPr="00F50D85" w:rsidRDefault="00F50D85" w:rsidP="00F50D85"/>
    <w:p w14:paraId="6472A3BF" w14:textId="77777777" w:rsidR="00F50D85" w:rsidRPr="00F50D85" w:rsidRDefault="00F50D85" w:rsidP="00F50D85"/>
    <w:p w14:paraId="41441269" w14:textId="77777777" w:rsidR="00F50D85" w:rsidRPr="00F50D85" w:rsidRDefault="00F50D85" w:rsidP="00F50D85"/>
    <w:p w14:paraId="21324F6D" w14:textId="77777777" w:rsidR="00F50D85" w:rsidRPr="00F50D85" w:rsidRDefault="00F50D85" w:rsidP="00F50D85"/>
    <w:p w14:paraId="6DB8C90D" w14:textId="77777777" w:rsidR="00F50D85" w:rsidRPr="00F50D85" w:rsidRDefault="00F50D85" w:rsidP="00F50D85"/>
    <w:p w14:paraId="2C48076C" w14:textId="77777777" w:rsidR="00F50D85" w:rsidRPr="00F50D85" w:rsidRDefault="00F50D85" w:rsidP="00F50D85"/>
    <w:p w14:paraId="6BCD6F8D" w14:textId="77777777" w:rsidR="00F50D85" w:rsidRPr="00F50D85" w:rsidRDefault="00F50D85" w:rsidP="00F50D85"/>
    <w:p w14:paraId="2419146B" w14:textId="77777777" w:rsidR="00F50D85" w:rsidRPr="00F50D85" w:rsidRDefault="00F50D85" w:rsidP="00F50D85"/>
    <w:p w14:paraId="023A2D3D" w14:textId="77777777" w:rsidR="00F50D85" w:rsidRPr="00F50D85" w:rsidRDefault="00F50D85" w:rsidP="00F50D85"/>
    <w:p w14:paraId="747A7F2E" w14:textId="77777777" w:rsidR="00F50D85" w:rsidRPr="00F50D85" w:rsidRDefault="00F50D85" w:rsidP="00F50D85"/>
    <w:p w14:paraId="0AE729AC" w14:textId="77777777" w:rsidR="00F50D85" w:rsidRPr="00F50D85" w:rsidRDefault="00F50D85" w:rsidP="00F50D85"/>
    <w:p w14:paraId="00F0D1FF" w14:textId="77777777" w:rsidR="00F50D85" w:rsidRPr="00F50D85" w:rsidRDefault="00F50D85" w:rsidP="00F50D85"/>
    <w:p w14:paraId="00F82D5C" w14:textId="77777777" w:rsidR="00F50D85" w:rsidRPr="00F50D85" w:rsidRDefault="00F50D85" w:rsidP="00F50D85"/>
    <w:p w14:paraId="719C968A" w14:textId="77777777" w:rsidR="00F50D85" w:rsidRPr="00F50D85" w:rsidRDefault="00F50D85" w:rsidP="00F50D85"/>
    <w:p w14:paraId="2D474319" w14:textId="77777777" w:rsidR="00F50D85" w:rsidRPr="00F50D85" w:rsidRDefault="00F50D85" w:rsidP="00F50D85"/>
    <w:p w14:paraId="08A5D6C9" w14:textId="77777777" w:rsidR="00F50D85" w:rsidRPr="00F50D85" w:rsidRDefault="00F50D85" w:rsidP="00F50D85"/>
    <w:p w14:paraId="3AE46917" w14:textId="77777777" w:rsidR="00F50D85" w:rsidRPr="00F50D85" w:rsidRDefault="00F50D85" w:rsidP="00F50D85"/>
    <w:p w14:paraId="100C8962" w14:textId="77777777" w:rsidR="00F50D85" w:rsidRPr="00F50D85" w:rsidRDefault="00F50D85" w:rsidP="00F50D85"/>
    <w:p w14:paraId="190A1DE9" w14:textId="77777777" w:rsidR="00F50D85" w:rsidRPr="00F50D85" w:rsidRDefault="00F50D85" w:rsidP="00F50D85"/>
    <w:p w14:paraId="53421E5E" w14:textId="77777777" w:rsidR="00F50D85" w:rsidRPr="00F50D85" w:rsidRDefault="00F50D85" w:rsidP="00F50D85"/>
    <w:p w14:paraId="07175EF8" w14:textId="77777777" w:rsidR="00F50D85" w:rsidRPr="00F50D85" w:rsidRDefault="00F50D85" w:rsidP="00F50D85"/>
    <w:p w14:paraId="5908CFF9" w14:textId="77777777" w:rsidR="00F50D85" w:rsidRDefault="00F50D85" w:rsidP="00F50D85">
      <w:pPr>
        <w:rPr>
          <w:b/>
          <w:bCs/>
        </w:rPr>
      </w:pPr>
    </w:p>
    <w:p w14:paraId="4BCEB5CD" w14:textId="77777777" w:rsidR="00F50D85" w:rsidRDefault="00F50D85" w:rsidP="00F50D85">
      <w:pPr>
        <w:rPr>
          <w:b/>
          <w:bCs/>
        </w:rPr>
      </w:pPr>
    </w:p>
    <w:p w14:paraId="1F9F7D8D" w14:textId="677D87F1" w:rsidR="00F50D85" w:rsidRDefault="00F50D85" w:rsidP="00F50D85">
      <w:pPr>
        <w:tabs>
          <w:tab w:val="left" w:pos="6701"/>
        </w:tabs>
      </w:pPr>
      <w:r>
        <w:tab/>
      </w:r>
      <w:r>
        <w:br/>
      </w:r>
    </w:p>
    <w:p w14:paraId="55D50396" w14:textId="77777777" w:rsidR="00F50D85" w:rsidRDefault="00F50D85">
      <w:r>
        <w:br w:type="page"/>
      </w:r>
    </w:p>
    <w:p w14:paraId="0C77B593" w14:textId="4D7DB05A" w:rsidR="00F50D85" w:rsidRPr="00F50D85" w:rsidRDefault="00F50D85" w:rsidP="00F50D85">
      <w:pPr>
        <w:pStyle w:val="Listaszerbekezds"/>
        <w:numPr>
          <w:ilvl w:val="1"/>
          <w:numId w:val="16"/>
        </w:numPr>
        <w:tabs>
          <w:tab w:val="left" w:pos="6701"/>
        </w:tabs>
        <w:rPr>
          <w:b/>
          <w:sz w:val="26"/>
        </w:rPr>
      </w:pPr>
      <w:r w:rsidRPr="00F50D85">
        <w:rPr>
          <w:b/>
          <w:sz w:val="26"/>
        </w:rPr>
        <w:lastRenderedPageBreak/>
        <w:t>Használati útmutató</w:t>
      </w:r>
    </w:p>
    <w:p w14:paraId="60F88618" w14:textId="77777777" w:rsidR="00293EEF" w:rsidRDefault="00293EEF" w:rsidP="00293EEF">
      <w:pPr>
        <w:pStyle w:val="Listaszerbekezds"/>
        <w:spacing w:after="160"/>
        <w:rPr>
          <w:rFonts w:eastAsia="Times New Roman" w:cs="Times New Roman"/>
          <w:bCs/>
          <w:i/>
        </w:rPr>
      </w:pPr>
    </w:p>
    <w:p w14:paraId="25BC8D19" w14:textId="7AF402F5" w:rsidR="00F50D85" w:rsidRDefault="00293EEF" w:rsidP="00293EEF">
      <w:pPr>
        <w:pStyle w:val="Listaszerbekezds"/>
        <w:spacing w:after="160"/>
        <w:rPr>
          <w:rFonts w:eastAsia="Times New Roman" w:cs="Times New Roman"/>
          <w:bCs/>
          <w:i/>
        </w:rPr>
      </w:pPr>
      <w:r>
        <w:rPr>
          <w:rFonts w:eastAsia="Times New Roman" w:cs="Times New Roman"/>
          <w:bCs/>
          <w:i/>
        </w:rPr>
        <w:t>2</w:t>
      </w:r>
      <w:r w:rsidRPr="00293EEF">
        <w:rPr>
          <w:rFonts w:eastAsia="Times New Roman" w:cs="Times New Roman"/>
          <w:bCs/>
          <w:i/>
        </w:rPr>
        <w:t>.1.1.</w:t>
      </w:r>
      <w:r w:rsidRPr="00293EEF">
        <w:rPr>
          <w:rFonts w:ascii="Arial" w:eastAsia="Arial" w:hAnsi="Arial" w:cs="Arial"/>
          <w:bCs/>
          <w:i/>
        </w:rPr>
        <w:t xml:space="preserve"> </w:t>
      </w:r>
      <w:r>
        <w:rPr>
          <w:rFonts w:eastAsia="Times New Roman" w:cs="Times New Roman"/>
          <w:bCs/>
          <w:i/>
        </w:rPr>
        <w:t>Telepítés és előfeltételek</w:t>
      </w:r>
    </w:p>
    <w:p w14:paraId="5907217D" w14:textId="77777777" w:rsidR="00293EEF" w:rsidRDefault="00293EEF" w:rsidP="00293EEF">
      <w:pPr>
        <w:pStyle w:val="Listaszerbekezds"/>
        <w:spacing w:after="160"/>
        <w:rPr>
          <w:rFonts w:eastAsia="Times New Roman" w:cs="Times New Roman"/>
          <w:bCs/>
          <w:i/>
        </w:rPr>
      </w:pPr>
    </w:p>
    <w:p w14:paraId="55B0CA2A" w14:textId="1A34E2C5" w:rsidR="00293EEF" w:rsidRDefault="00293EEF" w:rsidP="00293EEF">
      <w:pPr>
        <w:numPr>
          <w:ilvl w:val="0"/>
          <w:numId w:val="23"/>
        </w:numPr>
        <w:spacing w:after="115" w:line="259" w:lineRule="auto"/>
        <w:ind w:right="137"/>
      </w:pPr>
      <w:r>
        <w:t>Pythong csomag amely 3.8-as verziójú vagy újabb</w:t>
      </w:r>
    </w:p>
    <w:p w14:paraId="7A4893D5" w14:textId="5D39C932" w:rsidR="00293EEF" w:rsidRDefault="00293EEF" w:rsidP="00293EEF">
      <w:pPr>
        <w:pStyle w:val="Listaszerbekezds"/>
        <w:numPr>
          <w:ilvl w:val="2"/>
          <w:numId w:val="23"/>
        </w:numPr>
        <w:spacing w:after="112"/>
        <w:ind w:right="13"/>
      </w:pPr>
      <w:r>
        <w:t>python -m venv venv venv\scripts\activate</w:t>
      </w:r>
    </w:p>
    <w:p w14:paraId="4D5C45C5" w14:textId="26F77905" w:rsidR="00293EEF" w:rsidRDefault="00293EEF" w:rsidP="00293EEF">
      <w:pPr>
        <w:pStyle w:val="Listaszerbekezds"/>
        <w:numPr>
          <w:ilvl w:val="2"/>
          <w:numId w:val="23"/>
        </w:numPr>
        <w:spacing w:after="165"/>
        <w:ind w:right="13"/>
      </w:pPr>
      <w:r>
        <w:t>source venv/bin/activate</w:t>
      </w:r>
    </w:p>
    <w:p w14:paraId="4E6A8C9B" w14:textId="18184851" w:rsidR="00F26456" w:rsidRDefault="00293EEF" w:rsidP="00F26456">
      <w:pPr>
        <w:numPr>
          <w:ilvl w:val="0"/>
          <w:numId w:val="23"/>
        </w:numPr>
        <w:spacing w:after="116" w:line="390" w:lineRule="auto"/>
        <w:ind w:right="137"/>
      </w:pPr>
      <w:r>
        <w:t xml:space="preserve">Függőségek telepítésére szükség van, külöben a program, nem fog működni. Itt a requirements.txt hoztam létre, hogy a </w:t>
      </w:r>
      <w:r w:rsidR="00F26456">
        <w:t>numpy, pandas, matplotlib, streamlit, plotly könyvtárakat egyszerűbben el lehessen érni.</w:t>
      </w:r>
    </w:p>
    <w:p w14:paraId="2B79BEA6" w14:textId="627D2AD0" w:rsidR="00F26456" w:rsidRDefault="00F26456" w:rsidP="00F26456">
      <w:pPr>
        <w:pStyle w:val="Listaszerbekezds"/>
        <w:numPr>
          <w:ilvl w:val="2"/>
          <w:numId w:val="23"/>
        </w:numPr>
        <w:spacing w:after="112"/>
        <w:ind w:right="13"/>
      </w:pPr>
      <w:r>
        <w:t>pip install -r requirements.txt</w:t>
      </w:r>
    </w:p>
    <w:p w14:paraId="6D55CDEB" w14:textId="77777777" w:rsidR="00F26456" w:rsidRDefault="00F26456" w:rsidP="00F26456">
      <w:pPr>
        <w:pStyle w:val="Listaszerbekezds"/>
        <w:spacing w:after="160"/>
        <w:rPr>
          <w:rFonts w:eastAsia="Times New Roman" w:cs="Times New Roman"/>
          <w:bCs/>
          <w:i/>
        </w:rPr>
      </w:pPr>
    </w:p>
    <w:p w14:paraId="463A5827" w14:textId="77777777" w:rsidR="00F26456" w:rsidRDefault="00F26456" w:rsidP="00F26456">
      <w:pPr>
        <w:pStyle w:val="Listaszerbekezds"/>
        <w:spacing w:after="160"/>
        <w:rPr>
          <w:rFonts w:eastAsia="Times New Roman" w:cs="Times New Roman"/>
          <w:bCs/>
          <w:i/>
        </w:rPr>
      </w:pPr>
    </w:p>
    <w:p w14:paraId="6A83B63F" w14:textId="1B6957C8" w:rsidR="00F26456" w:rsidRDefault="00F26456" w:rsidP="00F26456">
      <w:pPr>
        <w:pStyle w:val="Listaszerbekezds"/>
        <w:spacing w:after="160"/>
        <w:rPr>
          <w:rFonts w:eastAsia="Times New Roman" w:cs="Times New Roman"/>
          <w:bCs/>
          <w:i/>
        </w:rPr>
      </w:pPr>
      <w:r>
        <w:rPr>
          <w:rFonts w:eastAsia="Times New Roman" w:cs="Times New Roman"/>
          <w:bCs/>
          <w:i/>
        </w:rPr>
        <w:t>2</w:t>
      </w:r>
      <w:r w:rsidRPr="00293EEF">
        <w:rPr>
          <w:rFonts w:eastAsia="Times New Roman" w:cs="Times New Roman"/>
          <w:bCs/>
          <w:i/>
        </w:rPr>
        <w:t>.1.</w:t>
      </w:r>
      <w:r>
        <w:rPr>
          <w:rFonts w:eastAsia="Times New Roman" w:cs="Times New Roman"/>
          <w:bCs/>
          <w:i/>
        </w:rPr>
        <w:t>2</w:t>
      </w:r>
      <w:r w:rsidRPr="00293EEF">
        <w:rPr>
          <w:rFonts w:eastAsia="Times New Roman" w:cs="Times New Roman"/>
          <w:bCs/>
          <w:i/>
        </w:rPr>
        <w:t>.</w:t>
      </w:r>
      <w:r w:rsidRPr="00293EEF">
        <w:rPr>
          <w:rFonts w:ascii="Arial" w:eastAsia="Arial" w:hAnsi="Arial" w:cs="Arial"/>
          <w:bCs/>
          <w:i/>
        </w:rPr>
        <w:t xml:space="preserve"> </w:t>
      </w:r>
      <w:r>
        <w:rPr>
          <w:rFonts w:eastAsia="Times New Roman" w:cs="Times New Roman"/>
          <w:bCs/>
          <w:i/>
        </w:rPr>
        <w:t>Használat</w:t>
      </w:r>
    </w:p>
    <w:p w14:paraId="05E1F44F" w14:textId="77777777" w:rsidR="00F26456" w:rsidRDefault="00F26456" w:rsidP="00F26456">
      <w:pPr>
        <w:spacing w:after="160"/>
        <w:rPr>
          <w:rFonts w:eastAsia="Times New Roman" w:cs="Times New Roman"/>
          <w:bCs/>
          <w:i/>
        </w:rPr>
      </w:pPr>
    </w:p>
    <w:p w14:paraId="59F666A1" w14:textId="614D2832" w:rsidR="00B27EA5" w:rsidRPr="00B27EA5" w:rsidRDefault="00F26456" w:rsidP="00B27EA5">
      <w:pPr>
        <w:pStyle w:val="Listaszerbekezds"/>
        <w:numPr>
          <w:ilvl w:val="0"/>
          <w:numId w:val="27"/>
        </w:numPr>
        <w:spacing w:after="160"/>
        <w:rPr>
          <w:rFonts w:eastAsia="Times New Roman" w:cs="Times New Roman"/>
          <w:bCs/>
          <w:i/>
        </w:rPr>
      </w:pPr>
      <w:r>
        <w:rPr>
          <w:rFonts w:eastAsia="Times New Roman" w:cs="Times New Roman"/>
          <w:bCs/>
          <w:iCs/>
        </w:rPr>
        <w:t>Webes felület: A webes felületnél, itt akár a program konzolján is képes egy paranccsal belépni vagy az erre lé</w:t>
      </w:r>
      <w:r w:rsidR="00B27EA5">
        <w:rPr>
          <w:rFonts w:eastAsia="Times New Roman" w:cs="Times New Roman"/>
          <w:bCs/>
          <w:iCs/>
        </w:rPr>
        <w:t>trehozott bat fájl.</w:t>
      </w:r>
    </w:p>
    <w:p w14:paraId="2F6E808E" w14:textId="576F0C5C" w:rsidR="00B27EA5" w:rsidRPr="00B27EA5" w:rsidRDefault="00B27EA5" w:rsidP="00B27EA5">
      <w:pPr>
        <w:pStyle w:val="Listaszerbekezds"/>
        <w:spacing w:after="160"/>
        <w:ind w:left="1440"/>
        <w:rPr>
          <w:rFonts w:eastAsia="Times New Roman" w:cs="Times New Roman"/>
          <w:bCs/>
          <w:i/>
        </w:rPr>
      </w:pPr>
    </w:p>
    <w:p w14:paraId="6947BA9A" w14:textId="7BC8CE39" w:rsidR="00B27EA5" w:rsidRPr="00B27EA5" w:rsidRDefault="00B27EA5" w:rsidP="00B27EA5">
      <w:pPr>
        <w:pStyle w:val="Listaszerbekezds"/>
        <w:numPr>
          <w:ilvl w:val="1"/>
          <w:numId w:val="27"/>
        </w:numPr>
        <w:spacing w:after="160"/>
        <w:rPr>
          <w:rFonts w:eastAsia="Times New Roman" w:cs="Times New Roman"/>
          <w:bCs/>
          <w:i/>
        </w:rPr>
      </w:pPr>
      <w:r>
        <w:rPr>
          <w:rFonts w:eastAsia="Times New Roman" w:cs="Times New Roman"/>
          <w:bCs/>
          <w:iCs/>
        </w:rPr>
        <w:t>streamlit run scripts/app.py</w:t>
      </w:r>
    </w:p>
    <w:p w14:paraId="26392ACD" w14:textId="77777777" w:rsidR="00B27EA5" w:rsidRPr="00B27EA5" w:rsidRDefault="00B27EA5" w:rsidP="00B27EA5">
      <w:pPr>
        <w:pStyle w:val="Listaszerbekezds"/>
        <w:spacing w:after="160"/>
        <w:ind w:left="1440"/>
        <w:rPr>
          <w:rFonts w:eastAsia="Times New Roman" w:cs="Times New Roman"/>
          <w:bCs/>
          <w:i/>
        </w:rPr>
      </w:pPr>
    </w:p>
    <w:p w14:paraId="72D0BBC0" w14:textId="00A79F51" w:rsidR="00B27EA5" w:rsidRPr="00B27EA5" w:rsidRDefault="00B27EA5" w:rsidP="00B27EA5">
      <w:pPr>
        <w:pStyle w:val="Listaszerbekezds"/>
        <w:numPr>
          <w:ilvl w:val="1"/>
          <w:numId w:val="27"/>
        </w:numPr>
        <w:spacing w:after="160"/>
        <w:rPr>
          <w:rFonts w:eastAsia="Times New Roman" w:cs="Times New Roman"/>
          <w:bCs/>
          <w:i/>
        </w:rPr>
      </w:pPr>
      <w:r>
        <w:rPr>
          <w:rFonts w:eastAsia="Times New Roman" w:cs="Times New Roman"/>
          <w:bCs/>
          <w:iCs/>
        </w:rPr>
        <w:t>A mappában szereplő start.bat fájlra nyomva az oldalra is dob</w:t>
      </w:r>
    </w:p>
    <w:p w14:paraId="37419922" w14:textId="77777777" w:rsidR="00B27EA5" w:rsidRPr="00B27EA5" w:rsidRDefault="00B27EA5" w:rsidP="00B27EA5">
      <w:pPr>
        <w:pStyle w:val="Listaszerbekezds"/>
        <w:rPr>
          <w:rFonts w:eastAsia="Times New Roman" w:cs="Times New Roman"/>
          <w:bCs/>
          <w:i/>
        </w:rPr>
      </w:pPr>
    </w:p>
    <w:p w14:paraId="07D2A647" w14:textId="3C9D811A" w:rsidR="00B27EA5" w:rsidRPr="00B27EA5" w:rsidRDefault="00B27EA5" w:rsidP="00B27EA5">
      <w:pPr>
        <w:pStyle w:val="Listaszerbekezds"/>
        <w:numPr>
          <w:ilvl w:val="0"/>
          <w:numId w:val="27"/>
        </w:numPr>
        <w:spacing w:after="160"/>
        <w:rPr>
          <w:rFonts w:eastAsia="Times New Roman" w:cs="Times New Roman"/>
          <w:bCs/>
          <w:i/>
        </w:rPr>
      </w:pPr>
      <w:r>
        <w:rPr>
          <w:rFonts w:eastAsia="Times New Roman" w:cs="Times New Roman"/>
          <w:bCs/>
          <w:iCs/>
        </w:rPr>
        <w:t>Működési sorrend a webes felületen:</w:t>
      </w:r>
    </w:p>
    <w:p w14:paraId="07CDF7F8" w14:textId="77777777" w:rsidR="00B27EA5" w:rsidRDefault="00B27EA5" w:rsidP="00B27EA5">
      <w:pPr>
        <w:spacing w:after="160"/>
        <w:rPr>
          <w:rFonts w:eastAsia="Times New Roman" w:cs="Times New Roman"/>
          <w:bCs/>
          <w:i/>
        </w:rPr>
      </w:pPr>
    </w:p>
    <w:p w14:paraId="2ECAF544" w14:textId="77777777" w:rsidR="00B27EA5" w:rsidRPr="00B27EA5" w:rsidRDefault="00B27EA5" w:rsidP="00B27EA5">
      <w:pPr>
        <w:pStyle w:val="Listaszerbekezds"/>
        <w:numPr>
          <w:ilvl w:val="0"/>
          <w:numId w:val="29"/>
        </w:numPr>
        <w:spacing w:after="160"/>
        <w:rPr>
          <w:rFonts w:eastAsia="Times New Roman" w:cs="Times New Roman"/>
          <w:bCs/>
          <w:iCs/>
        </w:rPr>
      </w:pPr>
      <w:r w:rsidRPr="00B27EA5">
        <w:rPr>
          <w:rFonts w:eastAsia="Times New Roman" w:cs="Times New Roman"/>
          <w:iCs/>
        </w:rPr>
        <w:t>Adatok betöltése</w:t>
      </w:r>
      <w:r w:rsidRPr="00B27EA5">
        <w:rPr>
          <w:rFonts w:eastAsia="Times New Roman" w:cs="Times New Roman"/>
          <w:bCs/>
          <w:iCs/>
        </w:rPr>
        <w:t>: Oldalsávban válasszon CSV fájlt → "Adatok betöltése" gomb</w:t>
      </w:r>
    </w:p>
    <w:p w14:paraId="3B3010A3" w14:textId="77777777" w:rsidR="00B27EA5" w:rsidRPr="00B27EA5" w:rsidRDefault="00B27EA5" w:rsidP="00B27EA5">
      <w:pPr>
        <w:pStyle w:val="Listaszerbekezds"/>
        <w:numPr>
          <w:ilvl w:val="0"/>
          <w:numId w:val="29"/>
        </w:numPr>
        <w:spacing w:after="160"/>
        <w:rPr>
          <w:rFonts w:eastAsia="Times New Roman" w:cs="Times New Roman"/>
          <w:bCs/>
          <w:iCs/>
        </w:rPr>
      </w:pPr>
      <w:r w:rsidRPr="00B27EA5">
        <w:rPr>
          <w:rFonts w:eastAsia="Times New Roman" w:cs="Times New Roman"/>
          <w:iCs/>
        </w:rPr>
        <w:t>Perceptron inicializálása</w:t>
      </w:r>
      <w:r w:rsidRPr="00B27EA5">
        <w:rPr>
          <w:rFonts w:eastAsia="Times New Roman" w:cs="Times New Roman"/>
          <w:bCs/>
          <w:iCs/>
        </w:rPr>
        <w:t>: Állítsa be a tanulási rátát (0.01) és max epoch-ot (100) → "Perceptron inicializálása" gomb</w:t>
      </w:r>
    </w:p>
    <w:p w14:paraId="3DFB1C60" w14:textId="77777777" w:rsidR="00B27EA5" w:rsidRPr="00B27EA5" w:rsidRDefault="00B27EA5" w:rsidP="00B27EA5">
      <w:pPr>
        <w:pStyle w:val="Listaszerbekezds"/>
        <w:numPr>
          <w:ilvl w:val="0"/>
          <w:numId w:val="29"/>
        </w:numPr>
        <w:spacing w:after="160"/>
        <w:rPr>
          <w:rFonts w:eastAsia="Times New Roman" w:cs="Times New Roman"/>
          <w:bCs/>
          <w:iCs/>
        </w:rPr>
      </w:pPr>
      <w:r w:rsidRPr="00B27EA5">
        <w:rPr>
          <w:rFonts w:eastAsia="Times New Roman" w:cs="Times New Roman"/>
          <w:iCs/>
        </w:rPr>
        <w:t>Tanítás</w:t>
      </w:r>
      <w:r w:rsidRPr="00B27EA5">
        <w:rPr>
          <w:rFonts w:eastAsia="Times New Roman" w:cs="Times New Roman"/>
          <w:bCs/>
          <w:iCs/>
        </w:rPr>
        <w:t>: "Tanítás" fül → "Egy lépés tanítás" vagy "Teljes tanítás" gomb</w:t>
      </w:r>
    </w:p>
    <w:p w14:paraId="657C5C93" w14:textId="77777777" w:rsidR="00B27EA5" w:rsidRPr="00B27EA5" w:rsidRDefault="00B27EA5" w:rsidP="00B27EA5">
      <w:pPr>
        <w:pStyle w:val="Listaszerbekezds"/>
        <w:numPr>
          <w:ilvl w:val="0"/>
          <w:numId w:val="29"/>
        </w:numPr>
        <w:spacing w:after="160"/>
        <w:rPr>
          <w:rFonts w:eastAsia="Times New Roman" w:cs="Times New Roman"/>
          <w:bCs/>
          <w:iCs/>
        </w:rPr>
      </w:pPr>
      <w:r w:rsidRPr="00B27EA5">
        <w:rPr>
          <w:rFonts w:eastAsia="Times New Roman" w:cs="Times New Roman"/>
          <w:iCs/>
        </w:rPr>
        <w:t>Eredmények</w:t>
      </w:r>
      <w:r w:rsidRPr="00B27EA5">
        <w:rPr>
          <w:rFonts w:eastAsia="Times New Roman" w:cs="Times New Roman"/>
          <w:bCs/>
          <w:iCs/>
        </w:rPr>
        <w:t>: "Vizualizáció" fül (döntési határ) és "Konvergencia" fül (konvergencia görbe)</w:t>
      </w:r>
    </w:p>
    <w:p w14:paraId="50C7B1E9" w14:textId="77777777" w:rsidR="00B27EA5" w:rsidRDefault="00B27EA5" w:rsidP="00B27EA5">
      <w:pPr>
        <w:spacing w:after="160"/>
        <w:rPr>
          <w:rFonts w:eastAsia="Times New Roman" w:cs="Times New Roman"/>
          <w:bCs/>
          <w:iCs/>
        </w:rPr>
      </w:pPr>
    </w:p>
    <w:p w14:paraId="529FBDEE" w14:textId="5A3FE3AF" w:rsidR="00B27EA5" w:rsidRDefault="00B27EA5" w:rsidP="00B27EA5">
      <w:pPr>
        <w:pStyle w:val="Listaszerbekezds"/>
        <w:numPr>
          <w:ilvl w:val="0"/>
          <w:numId w:val="35"/>
        </w:numPr>
        <w:spacing w:after="160"/>
        <w:rPr>
          <w:rFonts w:eastAsia="Times New Roman" w:cs="Times New Roman"/>
          <w:bCs/>
          <w:iCs/>
        </w:rPr>
      </w:pPr>
      <w:r>
        <w:rPr>
          <w:rFonts w:eastAsia="Times New Roman" w:cs="Times New Roman"/>
          <w:bCs/>
          <w:iCs/>
        </w:rPr>
        <w:t>Konzolos alkamazás: Itt egyedül a konzolos felület jelenik meg kiírásokkal, ahol az adott billentyű lenyomása után lehet a programot kezelni.</w:t>
      </w:r>
    </w:p>
    <w:p w14:paraId="2C61ADD5" w14:textId="77777777" w:rsidR="00B27EA5" w:rsidRDefault="00B27EA5" w:rsidP="00B27EA5">
      <w:pPr>
        <w:spacing w:after="160"/>
        <w:rPr>
          <w:rFonts w:eastAsia="Times New Roman" w:cs="Times New Roman"/>
          <w:bCs/>
          <w:iCs/>
        </w:rPr>
      </w:pPr>
    </w:p>
    <w:p w14:paraId="35968BD9" w14:textId="2911074E" w:rsidR="00B27EA5" w:rsidRDefault="00B27EA5" w:rsidP="00B27EA5">
      <w:pPr>
        <w:pStyle w:val="Listaszerbekezds"/>
        <w:numPr>
          <w:ilvl w:val="0"/>
          <w:numId w:val="36"/>
        </w:numPr>
        <w:spacing w:after="160"/>
        <w:rPr>
          <w:rFonts w:eastAsia="Times New Roman" w:cs="Times New Roman"/>
          <w:bCs/>
          <w:iCs/>
        </w:rPr>
      </w:pPr>
      <w:r>
        <w:rPr>
          <w:rFonts w:eastAsia="Times New Roman" w:cs="Times New Roman"/>
          <w:bCs/>
          <w:iCs/>
        </w:rPr>
        <w:t>Program lefuttatása: python scripts/main.py</w:t>
      </w:r>
    </w:p>
    <w:p w14:paraId="4E411ED2" w14:textId="77777777" w:rsidR="00B27EA5" w:rsidRDefault="00B27EA5" w:rsidP="00B27EA5">
      <w:pPr>
        <w:pStyle w:val="Listaszerbekezds"/>
        <w:numPr>
          <w:ilvl w:val="0"/>
          <w:numId w:val="36"/>
        </w:numPr>
        <w:spacing w:after="160"/>
        <w:rPr>
          <w:rFonts w:eastAsia="Times New Roman" w:cs="Times New Roman"/>
          <w:bCs/>
          <w:iCs/>
        </w:rPr>
      </w:pPr>
      <w:r w:rsidRPr="00B27EA5">
        <w:rPr>
          <w:rFonts w:eastAsia="Times New Roman" w:cs="Times New Roman"/>
          <w:bCs/>
          <w:iCs/>
        </w:rPr>
        <w:t xml:space="preserve">Menüvezérelt: adatbetöltés → inicializálás → tanítás → </w:t>
      </w:r>
    </w:p>
    <w:p w14:paraId="20C6D3BD" w14:textId="13E4DEB9" w:rsidR="00B27EA5" w:rsidRDefault="00B27EA5" w:rsidP="00B27EA5">
      <w:pPr>
        <w:pStyle w:val="Listaszerbekezds"/>
        <w:numPr>
          <w:ilvl w:val="0"/>
          <w:numId w:val="36"/>
        </w:numPr>
        <w:spacing w:after="160"/>
        <w:rPr>
          <w:rFonts w:eastAsia="Times New Roman" w:cs="Times New Roman"/>
          <w:bCs/>
          <w:iCs/>
        </w:rPr>
      </w:pPr>
      <w:r w:rsidRPr="00B27EA5">
        <w:rPr>
          <w:rFonts w:eastAsia="Times New Roman" w:cs="Times New Roman"/>
          <w:bCs/>
          <w:iCs/>
        </w:rPr>
        <w:t>vizualizáció.</w:t>
      </w:r>
      <w:r w:rsidRPr="00B27EA5">
        <w:rPr>
          <w:rFonts w:eastAsia="Times New Roman" w:cs="Times New Roman"/>
          <w:iCs/>
        </w:rPr>
        <w:t>Saját adatok</w:t>
      </w:r>
      <w:r w:rsidRPr="00B27EA5">
        <w:rPr>
          <w:rFonts w:eastAsia="Times New Roman" w:cs="Times New Roman"/>
          <w:bCs/>
          <w:iCs/>
        </w:rPr>
        <w:t>: Hozzon létre CSV fájlt a data/ mappában formátum: x1,x2,label (0 vagy 1 értékekkel</w:t>
      </w:r>
    </w:p>
    <w:p w14:paraId="75D76D90" w14:textId="77777777" w:rsidR="00B27EA5" w:rsidRDefault="00B27EA5" w:rsidP="00B27EA5">
      <w:pPr>
        <w:spacing w:after="160"/>
        <w:ind w:left="1080"/>
        <w:rPr>
          <w:rFonts w:eastAsia="Times New Roman" w:cs="Times New Roman"/>
          <w:bCs/>
          <w:iCs/>
        </w:rPr>
      </w:pPr>
    </w:p>
    <w:p w14:paraId="71146C01" w14:textId="435B305C" w:rsidR="00BA14BA" w:rsidRDefault="00BA14BA" w:rsidP="00FE2EF0">
      <w:pPr>
        <w:pStyle w:val="szdcmsorszmozatlan"/>
      </w:pPr>
      <w:r w:rsidRPr="00BA14BA">
        <w:rPr>
          <w:rFonts w:eastAsia="Times New Roman" w:cs="Times New Roman"/>
          <w:bCs/>
          <w:iCs/>
        </w:rPr>
        <w:lastRenderedPageBreak/>
        <w:t xml:space="preserve"> </w:t>
      </w:r>
      <w:r w:rsidR="00FE2EF0">
        <w:rPr>
          <w:rFonts w:eastAsia="Times New Roman" w:cs="Times New Roman"/>
          <w:bCs/>
          <w:iCs/>
        </w:rPr>
        <w:t xml:space="preserve">3.  </w:t>
      </w:r>
      <w:r w:rsidRPr="00BA14BA">
        <w:t>A Rendszer Architektúrája és Fő Komponensei</w:t>
      </w:r>
    </w:p>
    <w:p w14:paraId="6F8E2586" w14:textId="77777777" w:rsidR="00FE2EF0" w:rsidRDefault="00FE2EF0" w:rsidP="00FE2EF0">
      <w:pPr>
        <w:pStyle w:val="szdszveg"/>
      </w:pPr>
    </w:p>
    <w:p w14:paraId="263B2DD3" w14:textId="0E1C416C" w:rsidR="00FE2EF0" w:rsidRPr="00FE2EF0" w:rsidRDefault="00FE2EF0" w:rsidP="00FE2EF0">
      <w:pPr>
        <w:pStyle w:val="szdszveg"/>
      </w:pPr>
      <w:r w:rsidRPr="00FE2EF0">
        <w:t>Az alkalmazás moduláris struktúrájú, ahol az adatfeldolgozás lépésről lépésre történik.</w:t>
      </w:r>
      <w:r w:rsidRPr="00FE2EF0">
        <w:rPr>
          <w:b/>
          <w:bCs/>
        </w:rPr>
        <w:t>Komponens: AdatbetöltésSzerep</w:t>
      </w:r>
      <w:r w:rsidRPr="00FE2EF0">
        <w:t>: A feldolgozandó forrás (CSV fájl) betöltése és validálása.</w:t>
      </w:r>
      <w:r w:rsidRPr="00FE2EF0">
        <w:rPr>
          <w:b/>
          <w:bCs/>
        </w:rPr>
        <w:t>Implementáció</w:t>
      </w:r>
      <w:r w:rsidRPr="00FE2EF0">
        <w:t>: DataLoader osztály (src/data_loader.py), Pandas könyvtár</w:t>
      </w:r>
      <w:r w:rsidRPr="00FE2EF0">
        <w:rPr>
          <w:b/>
          <w:bCs/>
        </w:rPr>
        <w:t>Komponens: Perceptron AlgoritmusSzerep</w:t>
      </w:r>
      <w:r w:rsidRPr="00FE2EF0">
        <w:t xml:space="preserve">: A bináris osztályozás végrehajtása súlyok és </w:t>
      </w:r>
      <w:r>
        <w:t xml:space="preserve"> </w:t>
      </w:r>
      <w:r w:rsidRPr="00FE2EF0">
        <w:t>bias értékek használatával, valamint a tanítási folyamat kezelése.</w:t>
      </w:r>
      <w:r w:rsidRPr="00FE2EF0">
        <w:rPr>
          <w:b/>
          <w:bCs/>
        </w:rPr>
        <w:t>Implementáció</w:t>
      </w:r>
      <w:r w:rsidRPr="00FE2EF0">
        <w:t>: Perceptron osztály (src/perceptron.py), NumPy könyvtár</w:t>
      </w:r>
      <w:r w:rsidRPr="00FE2EF0">
        <w:rPr>
          <w:b/>
          <w:bCs/>
        </w:rPr>
        <w:t>Komponens: VizualizációSzerep</w:t>
      </w:r>
      <w:r w:rsidRPr="00FE2EF0">
        <w:t>: Az adatpontok, döntési határ és konvergencia görbe megjelenítése.</w:t>
      </w:r>
      <w:r w:rsidRPr="00FE2EF0">
        <w:rPr>
          <w:b/>
          <w:bCs/>
        </w:rPr>
        <w:t>Implementáció</w:t>
      </w:r>
      <w:r w:rsidRPr="00FE2EF0">
        <w:t>: Visualizer osztály (src/visualizer.py), Matplotlib könyvtár (konzolos), Plotly könyvtár (webes)</w:t>
      </w:r>
      <w:r w:rsidRPr="00FE2EF0">
        <w:rPr>
          <w:b/>
          <w:bCs/>
        </w:rPr>
        <w:t>Komponens: Felhasználói FelületSzerep</w:t>
      </w:r>
      <w:r w:rsidRPr="00FE2EF0">
        <w:t>: Interaktív vezérlés és valós idejű eredmények megjelenítése.</w:t>
      </w:r>
      <w:r w:rsidRPr="00FE2EF0">
        <w:rPr>
          <w:b/>
          <w:bCs/>
        </w:rPr>
        <w:t>Implementáció</w:t>
      </w:r>
      <w:r w:rsidRPr="00FE2EF0">
        <w:t>: Streamlit (scripts/app.py) webes felület, Python konzol (scripts/main.py)</w:t>
      </w:r>
    </w:p>
    <w:p w14:paraId="174AD322" w14:textId="2DC6BEE6" w:rsidR="00F26456" w:rsidRDefault="00F26456" w:rsidP="00F26456">
      <w:pPr>
        <w:spacing w:after="112"/>
        <w:ind w:right="13"/>
        <w:rPr>
          <w:noProof/>
        </w:rPr>
      </w:pPr>
    </w:p>
    <w:p w14:paraId="42A4A08F" w14:textId="77777777" w:rsidR="00FE2EF0" w:rsidRDefault="00FE2EF0" w:rsidP="00FE2EF0">
      <w:pPr>
        <w:tabs>
          <w:tab w:val="left" w:pos="6701"/>
        </w:tabs>
        <w:rPr>
          <w:b/>
          <w:sz w:val="26"/>
        </w:rPr>
      </w:pPr>
      <w:r>
        <w:rPr>
          <w:b/>
          <w:sz w:val="26"/>
        </w:rPr>
        <w:t xml:space="preserve">   </w:t>
      </w:r>
    </w:p>
    <w:p w14:paraId="4A5104A4" w14:textId="77777777" w:rsidR="00FE2EF0" w:rsidRDefault="00FE2EF0">
      <w:pPr>
        <w:rPr>
          <w:b/>
          <w:sz w:val="26"/>
        </w:rPr>
      </w:pPr>
      <w:r>
        <w:rPr>
          <w:b/>
          <w:sz w:val="26"/>
        </w:rPr>
        <w:br w:type="page"/>
      </w:r>
    </w:p>
    <w:p w14:paraId="6E479380" w14:textId="1FDFDAB2" w:rsidR="00FE2EF0" w:rsidRDefault="00FE2EF0" w:rsidP="00FE2EF0">
      <w:pPr>
        <w:tabs>
          <w:tab w:val="left" w:pos="6701"/>
        </w:tabs>
        <w:rPr>
          <w:b/>
          <w:sz w:val="26"/>
        </w:rPr>
      </w:pPr>
      <w:r w:rsidRPr="00FE2EF0">
        <w:rPr>
          <w:b/>
          <w:sz w:val="26"/>
        </w:rPr>
        <w:lastRenderedPageBreak/>
        <w:t>3.1 Adatok betöltése: DataLoader</w:t>
      </w:r>
    </w:p>
    <w:p w14:paraId="51E25BFC" w14:textId="77777777" w:rsidR="00FE2EF0" w:rsidRDefault="00FE2EF0" w:rsidP="00FE2EF0">
      <w:pPr>
        <w:tabs>
          <w:tab w:val="left" w:pos="6701"/>
        </w:tabs>
        <w:rPr>
          <w:b/>
          <w:sz w:val="26"/>
        </w:rPr>
      </w:pPr>
    </w:p>
    <w:p w14:paraId="1E0145F9" w14:textId="716CB1C1" w:rsidR="00FE2EF0" w:rsidRPr="00FE2EF0" w:rsidRDefault="00FE2EF0" w:rsidP="00FE2EF0">
      <w:pPr>
        <w:pStyle w:val="szdszveg"/>
      </w:pPr>
      <w:r w:rsidRPr="00FE2EF0">
        <w:t>Az alkalmazás DataLoader osztályt használ a CSV fájlok betöltésére és validálására. A Pandas könyvtár segítségével olvassa be az adatokat, majd NumPy tömbökké konvertálja a feldolgozáshoz.</w:t>
      </w:r>
    </w:p>
    <w:p w14:paraId="31E610AA" w14:textId="0F575211" w:rsidR="00FE2EF0" w:rsidRPr="00FE2EF0" w:rsidRDefault="00FE2EF0" w:rsidP="00FE2EF0">
      <w:pPr>
        <w:pStyle w:val="szdszveg"/>
      </w:pPr>
      <w:r w:rsidRPr="00FE2EF0">
        <w:rPr>
          <w:bCs/>
        </w:rPr>
        <w:t>Bemenet</w:t>
      </w:r>
      <w:r w:rsidRPr="00FE2EF0">
        <w:t>: CSV fájl elérési útja</w:t>
      </w:r>
    </w:p>
    <w:p w14:paraId="621A0DDE" w14:textId="48E1B749" w:rsidR="00FE2EF0" w:rsidRPr="00FE2EF0" w:rsidRDefault="00FE2EF0" w:rsidP="00FE2EF0">
      <w:pPr>
        <w:pStyle w:val="szdszveg"/>
      </w:pPr>
      <w:r w:rsidRPr="00FE2EF0">
        <w:rPr>
          <w:bCs/>
        </w:rPr>
        <w:t>Kimenet</w:t>
      </w:r>
      <w:r w:rsidRPr="00FE2EF0">
        <w:t>:</w:t>
      </w:r>
    </w:p>
    <w:p w14:paraId="1C92DBC3" w14:textId="07FE989E" w:rsidR="00FE2EF0" w:rsidRPr="00FE2EF0" w:rsidRDefault="00FE2EF0" w:rsidP="00FE2EF0">
      <w:pPr>
        <w:pStyle w:val="szdszveg"/>
      </w:pPr>
      <w:r w:rsidRPr="00FE2EF0">
        <w:t>X: NumPy tömb (N x 2), ahol N az adatpontok száma, 2 a jellemzők száma (x1, x2)</w:t>
      </w:r>
    </w:p>
    <w:p w14:paraId="490580B6" w14:textId="54EA0DDA" w:rsidR="00FE2EF0" w:rsidRPr="00FE2EF0" w:rsidRDefault="00FE2EF0" w:rsidP="00FE2EF0">
      <w:pPr>
        <w:pStyle w:val="szdszveg"/>
      </w:pPr>
      <w:r w:rsidRPr="00FE2EF0">
        <w:t>y: NumPy tömb (N,), osztálycímkék (0 vagy 1)</w:t>
      </w:r>
    </w:p>
    <w:p w14:paraId="73279AC9" w14:textId="274EF039" w:rsidR="00FE2EF0" w:rsidRPr="00FE2EF0" w:rsidRDefault="00FE2EF0" w:rsidP="00FE2EF0">
      <w:pPr>
        <w:pStyle w:val="szdszveg"/>
      </w:pPr>
      <w:r w:rsidRPr="00FE2EF0">
        <w:rPr>
          <w:bCs/>
        </w:rPr>
        <w:t>Validáció</w:t>
      </w:r>
      <w:r w:rsidRPr="00FE2EF0">
        <w:t>:</w:t>
      </w:r>
    </w:p>
    <w:p w14:paraId="5169F499" w14:textId="748E09F6" w:rsidR="00FE2EF0" w:rsidRPr="00FE2EF0" w:rsidRDefault="00FE2EF0" w:rsidP="00FE2EF0">
      <w:pPr>
        <w:pStyle w:val="szdszveg"/>
      </w:pPr>
      <w:r w:rsidRPr="00FE2EF0">
        <w:t>Ellenőrzi, hogy legalább 3 oszlop van-e (2 jellemző + 1 címke)</w:t>
      </w:r>
    </w:p>
    <w:p w14:paraId="68D97ADB" w14:textId="1F1D0172" w:rsidR="00FE2EF0" w:rsidRPr="00FE2EF0" w:rsidRDefault="00FE2EF0" w:rsidP="00FE2EF0">
      <w:pPr>
        <w:pStyle w:val="szdszveg"/>
      </w:pPr>
      <w:r w:rsidRPr="00FE2EF0">
        <w:t>Ellenőrzi, hogy a címke oszlop csak 0 és 1 értékeket tartalmaz-e</w:t>
      </w:r>
    </w:p>
    <w:p w14:paraId="7A4B0543" w14:textId="69D5B069" w:rsidR="00FE2EF0" w:rsidRPr="00FE2EF0" w:rsidRDefault="00FE2EF0" w:rsidP="00FE2EF0">
      <w:pPr>
        <w:pStyle w:val="szdszveg"/>
      </w:pPr>
      <w:r>
        <w:rPr>
          <w:b/>
          <w:noProof/>
          <w:sz w:val="26"/>
        </w:rPr>
        <w:drawing>
          <wp:anchor distT="0" distB="0" distL="114300" distR="114300" simplePos="0" relativeHeight="251659264" behindDoc="1" locked="0" layoutInCell="1" allowOverlap="1" wp14:anchorId="6A2962B0" wp14:editId="45DD8C81">
            <wp:simplePos x="0" y="0"/>
            <wp:positionH relativeFrom="column">
              <wp:posOffset>61521</wp:posOffset>
            </wp:positionH>
            <wp:positionV relativeFrom="paragraph">
              <wp:posOffset>448310</wp:posOffset>
            </wp:positionV>
            <wp:extent cx="5570855" cy="3456940"/>
            <wp:effectExtent l="0" t="0" r="0" b="0"/>
            <wp:wrapTight wrapText="bothSides">
              <wp:wrapPolygon edited="0">
                <wp:start x="0" y="0"/>
                <wp:lineTo x="0" y="21425"/>
                <wp:lineTo x="21494" y="21425"/>
                <wp:lineTo x="21494" y="0"/>
                <wp:lineTo x="0" y="0"/>
              </wp:wrapPolygon>
            </wp:wrapTight>
            <wp:docPr id="1618349591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E2EF0">
        <w:t>Ellenőrzi, hogy legalább 2 bemeneti attribútum van-e</w:t>
      </w:r>
    </w:p>
    <w:p w14:paraId="35186282" w14:textId="1D7FF3F5" w:rsidR="00FE2EF0" w:rsidRDefault="00FE2EF0" w:rsidP="00FE2EF0">
      <w:pPr>
        <w:tabs>
          <w:tab w:val="left" w:pos="6701"/>
        </w:tabs>
        <w:rPr>
          <w:b/>
          <w:sz w:val="26"/>
        </w:rPr>
      </w:pPr>
    </w:p>
    <w:p w14:paraId="1C7678E8" w14:textId="79573129" w:rsidR="009B53AE" w:rsidRDefault="009B53AE">
      <w:pPr>
        <w:rPr>
          <w:b/>
          <w:sz w:val="26"/>
        </w:rPr>
      </w:pPr>
      <w:r>
        <w:rPr>
          <w:b/>
          <w:sz w:val="26"/>
        </w:rPr>
        <w:br w:type="page"/>
      </w:r>
    </w:p>
    <w:p w14:paraId="2105E489" w14:textId="75D3BD4B" w:rsidR="00FE2EF0" w:rsidRDefault="009B53AE" w:rsidP="00FE2EF0">
      <w:pPr>
        <w:tabs>
          <w:tab w:val="left" w:pos="6701"/>
        </w:tabs>
        <w:rPr>
          <w:b/>
          <w:sz w:val="26"/>
        </w:rPr>
      </w:pPr>
      <w:r>
        <w:rPr>
          <w:b/>
          <w:sz w:val="26"/>
        </w:rPr>
        <w:lastRenderedPageBreak/>
        <w:t xml:space="preserve"> 3.2 Perceptron algoritmus tanítási folyamata</w:t>
      </w:r>
    </w:p>
    <w:p w14:paraId="33C1DEF1" w14:textId="77777777" w:rsidR="009B53AE" w:rsidRDefault="009B53AE" w:rsidP="00FE2EF0">
      <w:pPr>
        <w:tabs>
          <w:tab w:val="left" w:pos="6701"/>
        </w:tabs>
        <w:rPr>
          <w:b/>
          <w:sz w:val="26"/>
        </w:rPr>
      </w:pPr>
    </w:p>
    <w:p w14:paraId="6BB778D2" w14:textId="00620333" w:rsidR="009B53AE" w:rsidRPr="009B53AE" w:rsidRDefault="009B53AE" w:rsidP="009B53AE">
      <w:pPr>
        <w:pStyle w:val="szdszveg"/>
      </w:pPr>
      <w:r w:rsidRPr="009B53AE">
        <w:t>A Perceptron osztály implementálja a klasszikus perceptron algoritmust. A tanítás során a program minden epoch után megmutatja, hogyan változnak a háttérben használt értékek (súlyok és bias). A felhasználó így nemcsak az eredményt látja, hanem a teljes tanulási folyamatot folyamatosan nyomon tudja követni.</w:t>
      </w:r>
      <w:r w:rsidRPr="009B53AE">
        <w:rPr>
          <w:bCs/>
        </w:rPr>
        <w:t>Inicializálás</w:t>
      </w:r>
      <w:r w:rsidRPr="009B53AE">
        <w:t>:</w:t>
      </w:r>
    </w:p>
    <w:p w14:paraId="78A2FE6E" w14:textId="4B796940" w:rsidR="009B53AE" w:rsidRPr="009B53AE" w:rsidRDefault="009B53AE" w:rsidP="009B53AE">
      <w:pPr>
        <w:pStyle w:val="szdszveg"/>
      </w:pPr>
      <w:r w:rsidRPr="009B53AE">
        <w:t>Súlyok (weights): Véletlenszerűen inicializálva [-0.5, 0.5] tartományban</w:t>
      </w:r>
    </w:p>
    <w:p w14:paraId="2007C2C4" w14:textId="722D28D5" w:rsidR="009B53AE" w:rsidRPr="009B53AE" w:rsidRDefault="009B53AE" w:rsidP="009B53AE">
      <w:pPr>
        <w:pStyle w:val="szdszveg"/>
      </w:pPr>
      <w:r w:rsidRPr="009B53AE">
        <w:t>Bias: Véletlenszerűen inicializálva [-0.5, 0.5] tartományban</w:t>
      </w:r>
    </w:p>
    <w:p w14:paraId="64C795F8" w14:textId="3FD79BE8" w:rsidR="009B53AE" w:rsidRPr="009B53AE" w:rsidRDefault="009B53AE" w:rsidP="009B53AE">
      <w:pPr>
        <w:pStyle w:val="szdszveg"/>
      </w:pPr>
      <w:r w:rsidRPr="009B53AE">
        <w:t>Tanulási ráta (learning_rate): Felhasználó által beállított érték (alapértelmezett: 0.01)</w:t>
      </w:r>
    </w:p>
    <w:p w14:paraId="57D130D8" w14:textId="189D3274" w:rsidR="009B53AE" w:rsidRPr="009B53AE" w:rsidRDefault="009B53AE" w:rsidP="009B53AE">
      <w:pPr>
        <w:pStyle w:val="szdszveg"/>
      </w:pPr>
      <w:r w:rsidRPr="009B53AE">
        <w:rPr>
          <w:bCs/>
        </w:rPr>
        <w:t>Tanítási lépés (fit_step)</w:t>
      </w:r>
      <w:r w:rsidRPr="009B53AE">
        <w:t>:</w:t>
      </w:r>
    </w:p>
    <w:p w14:paraId="0F4BC1F0" w14:textId="7FC236C6" w:rsidR="009B53AE" w:rsidRPr="009B53AE" w:rsidRDefault="009B53AE" w:rsidP="009B53AE">
      <w:pPr>
        <w:pStyle w:val="szdszveg"/>
      </w:pPr>
      <w:r w:rsidRPr="009B53AE">
        <w:t>Minden adatpontra számítja az előrejelzést: prediction = activation_function(X · weights + bias)</w:t>
      </w:r>
    </w:p>
    <w:p w14:paraId="685BC424" w14:textId="398FD284" w:rsidR="009B53AE" w:rsidRPr="009B53AE" w:rsidRDefault="009B53AE" w:rsidP="009B53AE">
      <w:pPr>
        <w:pStyle w:val="szdszveg"/>
      </w:pPr>
      <w:r w:rsidRPr="009B53AE">
        <w:t>Összehasonlítja a predikciót a valós címkével</w:t>
      </w:r>
    </w:p>
    <w:p w14:paraId="23807C83" w14:textId="04784B8C" w:rsidR="009B53AE" w:rsidRPr="009B53AE" w:rsidRDefault="009B53AE" w:rsidP="009B53AE">
      <w:pPr>
        <w:pStyle w:val="szdszveg"/>
      </w:pPr>
      <w:r w:rsidRPr="009B53AE">
        <w:t>Ha hiba van (prediction ≠ y_true):</w:t>
      </w:r>
    </w:p>
    <w:p w14:paraId="1335627E" w14:textId="1F659226" w:rsidR="009B53AE" w:rsidRPr="009B53AE" w:rsidRDefault="009B53AE" w:rsidP="009B53AE">
      <w:pPr>
        <w:pStyle w:val="szdszveg"/>
      </w:pPr>
      <w:r w:rsidRPr="009B53AE">
        <w:t>Számítja a hibát: error = y_true - prediction</w:t>
      </w:r>
    </w:p>
    <w:p w14:paraId="02103865" w14:textId="60ECF9B2" w:rsidR="009B53AE" w:rsidRPr="009B53AE" w:rsidRDefault="009B53AE" w:rsidP="009B53AE">
      <w:pPr>
        <w:pStyle w:val="szdszveg"/>
      </w:pPr>
      <w:r w:rsidRPr="009B53AE">
        <w:t>Frissíti a súlyokat: weights += learning_rate * error * X</w:t>
      </w:r>
    </w:p>
    <w:p w14:paraId="43502C25" w14:textId="5EEC8159" w:rsidR="009B53AE" w:rsidRPr="009B53AE" w:rsidRDefault="009B53AE" w:rsidP="009B53AE">
      <w:pPr>
        <w:pStyle w:val="szdszveg"/>
      </w:pPr>
      <w:r w:rsidRPr="009B53AE">
        <w:t>Frissíti a bias-t: bias += learning_rate * error</w:t>
      </w:r>
    </w:p>
    <w:p w14:paraId="75BA5CC9" w14:textId="2940B9B3" w:rsidR="009B53AE" w:rsidRPr="009B53AE" w:rsidRDefault="009B53AE" w:rsidP="009B53AE">
      <w:pPr>
        <w:pStyle w:val="szdszveg"/>
      </w:pPr>
      <w:r w:rsidRPr="009B53AE">
        <w:t>Visszaadja az epoch hibáinak számát</w:t>
      </w:r>
    </w:p>
    <w:p w14:paraId="6DC2333F" w14:textId="22AAA8A2" w:rsidR="009B53AE" w:rsidRDefault="009B53AE" w:rsidP="009B53AE">
      <w:pPr>
        <w:pStyle w:val="szdszveg"/>
      </w:pPr>
      <w:r w:rsidRPr="009B53AE">
        <w:rPr>
          <w:bCs/>
        </w:rPr>
        <w:t>Konvergencia</w:t>
      </w:r>
      <w:r w:rsidRPr="009B53AE">
        <w:t>: A kezdeti hibás válaszok száma fokozatosan csökken, miközben a rendszer egyre pontosabb működést ér el. Amikor a hibák száma nullára csökken, a perceptron konvergált.</w:t>
      </w:r>
    </w:p>
    <w:p w14:paraId="60812C76" w14:textId="4B216496" w:rsidR="009B53AE" w:rsidRPr="00FE2EF0" w:rsidRDefault="009B53AE" w:rsidP="00FE2EF0">
      <w:pPr>
        <w:tabs>
          <w:tab w:val="left" w:pos="6701"/>
        </w:tabs>
        <w:rPr>
          <w:b/>
          <w:sz w:val="2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8C09CCD" wp14:editId="1BD5A41C">
            <wp:simplePos x="0" y="0"/>
            <wp:positionH relativeFrom="column">
              <wp:posOffset>409391</wp:posOffset>
            </wp:positionH>
            <wp:positionV relativeFrom="paragraph">
              <wp:posOffset>-66</wp:posOffset>
            </wp:positionV>
            <wp:extent cx="4735830" cy="3039110"/>
            <wp:effectExtent l="0" t="0" r="7620" b="8890"/>
            <wp:wrapTight wrapText="bothSides">
              <wp:wrapPolygon edited="0">
                <wp:start x="0" y="0"/>
                <wp:lineTo x="0" y="21528"/>
                <wp:lineTo x="21548" y="21528"/>
                <wp:lineTo x="21548" y="0"/>
                <wp:lineTo x="0" y="0"/>
              </wp:wrapPolygon>
            </wp:wrapTight>
            <wp:docPr id="1920482307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83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CA4B1F" w14:textId="5B1CBD03" w:rsidR="009B53AE" w:rsidRDefault="009B53AE">
      <w:pPr>
        <w:rPr>
          <w:b/>
          <w:sz w:val="26"/>
        </w:rPr>
      </w:pPr>
      <w:r>
        <w:rPr>
          <w:b/>
          <w:sz w:val="26"/>
        </w:rPr>
        <w:br w:type="page"/>
      </w:r>
    </w:p>
    <w:p w14:paraId="788C013D" w14:textId="412AA51F" w:rsidR="00293EEF" w:rsidRDefault="009B53AE" w:rsidP="00293EEF">
      <w:pPr>
        <w:pStyle w:val="Listaszerbekezds"/>
        <w:spacing w:after="160"/>
        <w:rPr>
          <w:b/>
          <w:sz w:val="26"/>
        </w:rPr>
      </w:pPr>
      <w:r>
        <w:rPr>
          <w:b/>
          <w:sz w:val="26"/>
        </w:rPr>
        <w:lastRenderedPageBreak/>
        <w:t>3.3 Döntési határ számítása</w:t>
      </w:r>
    </w:p>
    <w:p w14:paraId="6ED87012" w14:textId="77777777" w:rsidR="009B53AE" w:rsidRDefault="009B53AE" w:rsidP="00293EEF">
      <w:pPr>
        <w:pStyle w:val="Listaszerbekezds"/>
        <w:spacing w:after="160"/>
        <w:rPr>
          <w:b/>
          <w:sz w:val="26"/>
        </w:rPr>
      </w:pPr>
    </w:p>
    <w:p w14:paraId="22CCD41B" w14:textId="686BE344" w:rsidR="009B53AE" w:rsidRDefault="009B53AE" w:rsidP="009B53AE">
      <w:pPr>
        <w:pStyle w:val="szdszveg"/>
      </w:pPr>
      <w:r w:rsidRPr="009B53AE">
        <w:t>A perceptron döntési határa az a vonal, ahol a lineáris kimenet nulla: weights[0] * x1 + weights[1] * x2 + bias = 0Átrendezve: x2 = -(weights[0] * x1 + bias) / weights[1]A get_decision_boundary metódus 100 pontban számítja ki a döntési határt a megadott x1 tartományban, amelyet a vizualizációban zöld vonalként jelenít meg.</w:t>
      </w:r>
    </w:p>
    <w:p w14:paraId="4DA6063E" w14:textId="77777777" w:rsidR="009B53AE" w:rsidRDefault="009B53AE" w:rsidP="009B53AE">
      <w:pPr>
        <w:pStyle w:val="szdszveg"/>
      </w:pPr>
    </w:p>
    <w:p w14:paraId="400FC268" w14:textId="69DD39C5" w:rsidR="009B53AE" w:rsidRDefault="008878D1" w:rsidP="009B53AE">
      <w:pPr>
        <w:pStyle w:val="szdszveg"/>
      </w:pPr>
      <w:r>
        <w:rPr>
          <w:noProof/>
        </w:rPr>
        <w:drawing>
          <wp:inline distT="0" distB="0" distL="0" distR="0" wp14:anchorId="3330DACC" wp14:editId="1466261D">
            <wp:extent cx="5576570" cy="1797050"/>
            <wp:effectExtent l="0" t="0" r="5080" b="0"/>
            <wp:docPr id="1877601996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905B1" w14:textId="77777777" w:rsidR="008878D1" w:rsidRDefault="008878D1" w:rsidP="009B53AE">
      <w:pPr>
        <w:pStyle w:val="szdszveg"/>
      </w:pPr>
    </w:p>
    <w:p w14:paraId="4DD85CD7" w14:textId="2EF53AFC" w:rsidR="008878D1" w:rsidRDefault="008878D1" w:rsidP="009B53AE">
      <w:pPr>
        <w:pStyle w:val="szdszveg"/>
      </w:pPr>
      <w:r>
        <w:br/>
      </w:r>
    </w:p>
    <w:p w14:paraId="10E4B2F3" w14:textId="77777777" w:rsidR="008878D1" w:rsidRDefault="008878D1">
      <w:r>
        <w:br w:type="page"/>
      </w:r>
    </w:p>
    <w:p w14:paraId="6ED8D79D" w14:textId="0A1FB11C" w:rsidR="008878D1" w:rsidRPr="008878D1" w:rsidRDefault="008878D1" w:rsidP="008878D1">
      <w:pPr>
        <w:pStyle w:val="szdcmsorszmozatlan"/>
      </w:pPr>
      <w:r>
        <w:lastRenderedPageBreak/>
        <w:t>4</w:t>
      </w:r>
      <w:r w:rsidRPr="008878D1">
        <w:t>. Tanítási Folyamat Részletes Elemzése</w:t>
      </w:r>
    </w:p>
    <w:p w14:paraId="0FD498E0" w14:textId="26E998B5" w:rsidR="008878D1" w:rsidRPr="008878D1" w:rsidRDefault="008878D1" w:rsidP="008878D1">
      <w:pPr>
        <w:pStyle w:val="szdszveg"/>
        <w:rPr>
          <w:b/>
          <w:bCs/>
        </w:rPr>
      </w:pPr>
      <w:r>
        <w:rPr>
          <w:b/>
          <w:bCs/>
        </w:rPr>
        <w:t>4</w:t>
      </w:r>
      <w:r w:rsidRPr="008878D1">
        <w:rPr>
          <w:b/>
          <w:bCs/>
        </w:rPr>
        <w:t>.1. Epoch-onkénti Folyamat</w:t>
      </w:r>
    </w:p>
    <w:p w14:paraId="69F98025" w14:textId="77777777" w:rsidR="008878D1" w:rsidRPr="008878D1" w:rsidRDefault="008878D1" w:rsidP="008878D1">
      <w:pPr>
        <w:pStyle w:val="szdszveg"/>
      </w:pPr>
      <w:r w:rsidRPr="008878D1">
        <w:t>Minden epoch során a perceptron végigmegy az összes adatponton:</w:t>
      </w:r>
    </w:p>
    <w:p w14:paraId="23B6032E" w14:textId="77777777" w:rsidR="008878D1" w:rsidRPr="008878D1" w:rsidRDefault="008878D1" w:rsidP="008878D1">
      <w:pPr>
        <w:pStyle w:val="szdszveg"/>
        <w:numPr>
          <w:ilvl w:val="0"/>
          <w:numId w:val="55"/>
        </w:numPr>
      </w:pPr>
      <w:r w:rsidRPr="008878D1">
        <w:rPr>
          <w:b/>
          <w:bCs/>
        </w:rPr>
        <w:t>Előrejelzés</w:t>
      </w:r>
      <w:r w:rsidRPr="008878D1">
        <w:t>: Minden adatpontra kiszámítja a predikciót az aktuális súlyok és bias alapján</w:t>
      </w:r>
    </w:p>
    <w:p w14:paraId="18A4B93B" w14:textId="77777777" w:rsidR="008878D1" w:rsidRPr="008878D1" w:rsidRDefault="008878D1" w:rsidP="008878D1">
      <w:pPr>
        <w:pStyle w:val="szdszveg"/>
        <w:numPr>
          <w:ilvl w:val="0"/>
          <w:numId w:val="56"/>
        </w:numPr>
      </w:pPr>
      <w:r w:rsidRPr="008878D1">
        <w:rPr>
          <w:b/>
          <w:bCs/>
        </w:rPr>
        <w:t>Hibaszámítás</w:t>
      </w:r>
      <w:r w:rsidRPr="008878D1">
        <w:t>: Összehasonlítja a predikciót a valós címkével</w:t>
      </w:r>
    </w:p>
    <w:p w14:paraId="0262C4C9" w14:textId="77777777" w:rsidR="008878D1" w:rsidRPr="008878D1" w:rsidRDefault="008878D1" w:rsidP="008878D1">
      <w:pPr>
        <w:pStyle w:val="szdszveg"/>
        <w:numPr>
          <w:ilvl w:val="0"/>
          <w:numId w:val="57"/>
        </w:numPr>
      </w:pPr>
      <w:r w:rsidRPr="008878D1">
        <w:rPr>
          <w:b/>
          <w:bCs/>
        </w:rPr>
        <w:t>Súlyfrissítés</w:t>
      </w:r>
      <w:r w:rsidRPr="008878D1">
        <w:t>: Hibás predikció esetén módosítja a súlyokat és bias-t</w:t>
      </w:r>
    </w:p>
    <w:p w14:paraId="2223F6EA" w14:textId="77777777" w:rsidR="008878D1" w:rsidRPr="008878D1" w:rsidRDefault="008878D1" w:rsidP="008878D1">
      <w:pPr>
        <w:pStyle w:val="szdszveg"/>
        <w:numPr>
          <w:ilvl w:val="0"/>
          <w:numId w:val="58"/>
        </w:numPr>
      </w:pPr>
      <w:r w:rsidRPr="008878D1">
        <w:rPr>
          <w:b/>
          <w:bCs/>
        </w:rPr>
        <w:t>Hibák számlálása</w:t>
      </w:r>
      <w:r w:rsidRPr="008878D1">
        <w:t>: Megszámolja, hány adatpontot rosszul osztályozott</w:t>
      </w:r>
    </w:p>
    <w:p w14:paraId="58C422B6" w14:textId="77777777" w:rsidR="008878D1" w:rsidRPr="008878D1" w:rsidRDefault="008878D1" w:rsidP="008878D1">
      <w:pPr>
        <w:pStyle w:val="szdszveg"/>
        <w:numPr>
          <w:ilvl w:val="0"/>
          <w:numId w:val="59"/>
        </w:numPr>
      </w:pPr>
      <w:r w:rsidRPr="008878D1">
        <w:rPr>
          <w:b/>
          <w:bCs/>
        </w:rPr>
        <w:t>Történet mentése</w:t>
      </w:r>
      <w:r w:rsidRPr="008878D1">
        <w:t>: Eltárolja a hibák számát és a súlyok/bias aktuális értékét</w:t>
      </w:r>
    </w:p>
    <w:p w14:paraId="77747755" w14:textId="50035FA0" w:rsidR="008878D1" w:rsidRPr="008878D1" w:rsidRDefault="008878D1" w:rsidP="008878D1">
      <w:pPr>
        <w:pStyle w:val="szdszveg"/>
        <w:rPr>
          <w:b/>
          <w:bCs/>
        </w:rPr>
      </w:pPr>
      <w:r>
        <w:rPr>
          <w:b/>
          <w:bCs/>
        </w:rPr>
        <w:t>4</w:t>
      </w:r>
      <w:r w:rsidRPr="008878D1">
        <w:rPr>
          <w:b/>
          <w:bCs/>
        </w:rPr>
        <w:t>.2. Konvergencia Feltételei</w:t>
      </w:r>
    </w:p>
    <w:p w14:paraId="4A12E234" w14:textId="77777777" w:rsidR="008878D1" w:rsidRPr="008878D1" w:rsidRDefault="008878D1" w:rsidP="008878D1">
      <w:pPr>
        <w:pStyle w:val="szdszveg"/>
      </w:pPr>
      <w:r w:rsidRPr="008878D1">
        <w:t>A perceptron konvergencia tétele szerint, ha az adatok lineárisan szeparálhatók, akkor a perceptron véges számú lépésben konvergál. A tanítás akkor fejeződik be, amikor:</w:t>
      </w:r>
    </w:p>
    <w:p w14:paraId="517CB523" w14:textId="77777777" w:rsidR="008878D1" w:rsidRPr="008878D1" w:rsidRDefault="008878D1" w:rsidP="008878D1">
      <w:pPr>
        <w:pStyle w:val="szdszveg"/>
        <w:numPr>
          <w:ilvl w:val="0"/>
          <w:numId w:val="60"/>
        </w:numPr>
      </w:pPr>
      <w:r w:rsidRPr="008878D1">
        <w:t>A hibák száma nullára csökken (konvergencia elérve)</w:t>
      </w:r>
    </w:p>
    <w:p w14:paraId="383DEE29" w14:textId="77777777" w:rsidR="008878D1" w:rsidRPr="008878D1" w:rsidRDefault="008878D1" w:rsidP="008878D1">
      <w:pPr>
        <w:pStyle w:val="szdszveg"/>
        <w:numPr>
          <w:ilvl w:val="0"/>
          <w:numId w:val="61"/>
        </w:numPr>
      </w:pPr>
      <w:r w:rsidRPr="008878D1">
        <w:t>Vagy elérjük a maximális epoch számot</w:t>
      </w:r>
    </w:p>
    <w:p w14:paraId="3AE66AB2" w14:textId="21C69B38" w:rsidR="008878D1" w:rsidRPr="008878D1" w:rsidRDefault="008878D1" w:rsidP="008878D1">
      <w:pPr>
        <w:pStyle w:val="szdszveg"/>
        <w:rPr>
          <w:b/>
          <w:bCs/>
        </w:rPr>
      </w:pPr>
      <w:r>
        <w:rPr>
          <w:b/>
          <w:bCs/>
        </w:rPr>
        <w:t>4</w:t>
      </w:r>
      <w:r w:rsidRPr="008878D1">
        <w:rPr>
          <w:b/>
          <w:bCs/>
        </w:rPr>
        <w:t>.3. Paraméterek Hatása</w:t>
      </w:r>
    </w:p>
    <w:p w14:paraId="3497F34D" w14:textId="77777777" w:rsidR="008878D1" w:rsidRPr="008878D1" w:rsidRDefault="008878D1" w:rsidP="008878D1">
      <w:pPr>
        <w:pStyle w:val="szdszveg"/>
        <w:numPr>
          <w:ilvl w:val="0"/>
          <w:numId w:val="62"/>
        </w:numPr>
      </w:pPr>
      <w:r w:rsidRPr="008878D1">
        <w:rPr>
          <w:b/>
          <w:bCs/>
        </w:rPr>
        <w:t>Tanulási ráta (learning_rate)</w:t>
      </w:r>
      <w:r w:rsidRPr="008878D1">
        <w:t>:</w:t>
      </w:r>
    </w:p>
    <w:p w14:paraId="445D9322" w14:textId="77777777" w:rsidR="008878D1" w:rsidRPr="008878D1" w:rsidRDefault="008878D1" w:rsidP="008878D1">
      <w:pPr>
        <w:pStyle w:val="szdszveg"/>
        <w:numPr>
          <w:ilvl w:val="0"/>
          <w:numId w:val="63"/>
        </w:numPr>
      </w:pPr>
      <w:r w:rsidRPr="008878D1">
        <w:t>Kisebb érték (0.001-0.01): Lassabb, de stabilabb konvergencia</w:t>
      </w:r>
    </w:p>
    <w:p w14:paraId="54E2681A" w14:textId="77777777" w:rsidR="008878D1" w:rsidRPr="008878D1" w:rsidRDefault="008878D1" w:rsidP="008878D1">
      <w:pPr>
        <w:pStyle w:val="szdszveg"/>
        <w:numPr>
          <w:ilvl w:val="0"/>
          <w:numId w:val="64"/>
        </w:numPr>
      </w:pPr>
      <w:r w:rsidRPr="008878D1">
        <w:t>Nagyobb érték (0.1+): Gyorsabb, de instabilabb lehet, oszcillálhat</w:t>
      </w:r>
    </w:p>
    <w:p w14:paraId="0CC084BD" w14:textId="77777777" w:rsidR="008878D1" w:rsidRDefault="008878D1" w:rsidP="008878D1">
      <w:pPr>
        <w:pStyle w:val="szdszveg"/>
        <w:numPr>
          <w:ilvl w:val="0"/>
          <w:numId w:val="65"/>
        </w:numPr>
      </w:pPr>
      <w:r w:rsidRPr="008878D1">
        <w:rPr>
          <w:b/>
          <w:bCs/>
        </w:rPr>
        <w:t>Maximális epoch</w:t>
      </w:r>
      <w:r w:rsidRPr="008878D1">
        <w:t>: Ha az adatok nehezen szeparálhatók, több epoch szükséges</w:t>
      </w:r>
    </w:p>
    <w:p w14:paraId="62CB7C57" w14:textId="336E015A" w:rsidR="008878D1" w:rsidRDefault="008878D1">
      <w:pPr>
        <w:rPr>
          <w:b/>
          <w:bCs/>
        </w:rPr>
      </w:pPr>
      <w:r>
        <w:rPr>
          <w:b/>
          <w:bCs/>
        </w:rPr>
        <w:br w:type="page"/>
      </w:r>
    </w:p>
    <w:p w14:paraId="54F2EC56" w14:textId="63576C3A" w:rsidR="008878D1" w:rsidRPr="008878D1" w:rsidRDefault="008878D1" w:rsidP="008878D1">
      <w:pPr>
        <w:pStyle w:val="szdcmsorszmozatlan"/>
      </w:pPr>
      <w:r>
        <w:lastRenderedPageBreak/>
        <w:t>5</w:t>
      </w:r>
      <w:r w:rsidRPr="008878D1">
        <w:t>. Vizualizáció és Eredmények</w:t>
      </w:r>
    </w:p>
    <w:p w14:paraId="06618838" w14:textId="477C152A" w:rsidR="008878D1" w:rsidRPr="008878D1" w:rsidRDefault="008878D1" w:rsidP="008878D1">
      <w:pPr>
        <w:pStyle w:val="szdszveg"/>
        <w:ind w:left="360"/>
        <w:rPr>
          <w:b/>
          <w:bCs/>
        </w:rPr>
      </w:pPr>
      <w:r>
        <w:rPr>
          <w:b/>
          <w:bCs/>
        </w:rPr>
        <w:t>5</w:t>
      </w:r>
      <w:r w:rsidRPr="008878D1">
        <w:rPr>
          <w:b/>
          <w:bCs/>
        </w:rPr>
        <w:t>.1. Adatpontok Megjelenítése</w:t>
      </w:r>
    </w:p>
    <w:p w14:paraId="66B3922D" w14:textId="77777777" w:rsidR="008878D1" w:rsidRPr="008878D1" w:rsidRDefault="008878D1" w:rsidP="008878D1">
      <w:pPr>
        <w:pStyle w:val="szdszveg"/>
        <w:ind w:left="360"/>
      </w:pPr>
      <w:r w:rsidRPr="008878D1">
        <w:t>A Visualizer osztály Matplotlib (konzolos) vagy Plotly (webes) segítségével jeleníti meg az adatpontokat:</w:t>
      </w:r>
    </w:p>
    <w:p w14:paraId="11FBAD47" w14:textId="77777777" w:rsidR="008878D1" w:rsidRPr="008878D1" w:rsidRDefault="008878D1" w:rsidP="008878D1">
      <w:pPr>
        <w:pStyle w:val="szdszveg"/>
        <w:numPr>
          <w:ilvl w:val="0"/>
          <w:numId w:val="66"/>
        </w:numPr>
      </w:pPr>
      <w:r w:rsidRPr="008878D1">
        <w:t>Osztály 0: Piros pontok</w:t>
      </w:r>
    </w:p>
    <w:p w14:paraId="7F3349F7" w14:textId="77777777" w:rsidR="008878D1" w:rsidRPr="008878D1" w:rsidRDefault="008878D1" w:rsidP="008878D1">
      <w:pPr>
        <w:pStyle w:val="szdszveg"/>
        <w:numPr>
          <w:ilvl w:val="0"/>
          <w:numId w:val="67"/>
        </w:numPr>
      </w:pPr>
      <w:r w:rsidRPr="008878D1">
        <w:t>Osztály 1: Kék pontok</w:t>
      </w:r>
    </w:p>
    <w:p w14:paraId="6DA98C61" w14:textId="77777777" w:rsidR="008878D1" w:rsidRPr="008878D1" w:rsidRDefault="008878D1" w:rsidP="008878D1">
      <w:pPr>
        <w:pStyle w:val="szdszveg"/>
        <w:numPr>
          <w:ilvl w:val="0"/>
          <w:numId w:val="68"/>
        </w:numPr>
      </w:pPr>
      <w:r w:rsidRPr="008878D1">
        <w:t>Döntési határ: Zöld vonal</w:t>
      </w:r>
    </w:p>
    <w:p w14:paraId="1C7B44A0" w14:textId="2E81E97D" w:rsidR="008878D1" w:rsidRPr="008878D1" w:rsidRDefault="008878D1" w:rsidP="008878D1">
      <w:pPr>
        <w:pStyle w:val="szdszveg"/>
        <w:ind w:left="360"/>
        <w:rPr>
          <w:b/>
          <w:bCs/>
        </w:rPr>
      </w:pPr>
      <w:r>
        <w:rPr>
          <w:b/>
          <w:bCs/>
        </w:rPr>
        <w:t>5</w:t>
      </w:r>
      <w:r w:rsidRPr="008878D1">
        <w:rPr>
          <w:b/>
          <w:bCs/>
        </w:rPr>
        <w:t>.2. Konvergencia Görbe</w:t>
      </w:r>
    </w:p>
    <w:p w14:paraId="40046A71" w14:textId="77777777" w:rsidR="008878D1" w:rsidRPr="008878D1" w:rsidRDefault="008878D1" w:rsidP="008878D1">
      <w:pPr>
        <w:pStyle w:val="szdszveg"/>
        <w:ind w:left="360"/>
      </w:pPr>
      <w:r w:rsidRPr="008878D1">
        <w:t>A tanulási folyamat megjelenítése nemcsak számszerű formában jelenik meg, hanem grafikonon is nyomon követhető. A grafikon jól szemlélteti, hogy a kezdetben nagyobb hibaértékek fokozatosan csökkennek, ahogy a tanítás halad előre. Ez a vizuális megjelenítés nagyban segíti a tanulási folyamat megértését.[Ide szúrd be: 5. ábra – A tanulási folyamat grafikonja]</w:t>
      </w:r>
    </w:p>
    <w:p w14:paraId="0474535C" w14:textId="69288121" w:rsidR="008878D1" w:rsidRPr="008878D1" w:rsidRDefault="008878D1" w:rsidP="008878D1">
      <w:pPr>
        <w:pStyle w:val="szdszveg"/>
        <w:ind w:left="360"/>
        <w:rPr>
          <w:b/>
          <w:bCs/>
        </w:rPr>
      </w:pPr>
      <w:r>
        <w:rPr>
          <w:b/>
          <w:bCs/>
        </w:rPr>
        <w:t>5</w:t>
      </w:r>
      <w:r w:rsidRPr="008878D1">
        <w:rPr>
          <w:b/>
          <w:bCs/>
        </w:rPr>
        <w:t>.3. Epoch-onkénti Animáció</w:t>
      </w:r>
    </w:p>
    <w:p w14:paraId="1E36BB2E" w14:textId="1C1235AA" w:rsidR="008878D1" w:rsidRDefault="008878D1" w:rsidP="008878D1">
      <w:pPr>
        <w:pStyle w:val="szdszveg"/>
        <w:ind w:left="360" w:firstLine="0"/>
      </w:pPr>
      <w:r w:rsidRPr="008878D1">
        <w:t>A webes felületen slider-rel választható, hogy melyik epoch állapotát nézze meg a felhasználó. Ez lehetővé teszi a döntési határ változásának lépésről lépésre való követését.</w:t>
      </w:r>
      <w:r>
        <w:rPr>
          <w:noProof/>
        </w:rPr>
        <w:drawing>
          <wp:inline distT="0" distB="0" distL="0" distR="0" wp14:anchorId="5E374510" wp14:editId="71716A09">
            <wp:extent cx="5576570" cy="3192780"/>
            <wp:effectExtent l="0" t="0" r="5080" b="7620"/>
            <wp:docPr id="1981780164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75C04" w14:textId="3F624649" w:rsidR="008878D1" w:rsidRPr="008878D1" w:rsidRDefault="008878D1" w:rsidP="008878D1">
      <w:pPr>
        <w:pStyle w:val="szdszveg"/>
        <w:ind w:left="360" w:firstLine="0"/>
      </w:pPr>
      <w:r>
        <w:rPr>
          <w:noProof/>
        </w:rPr>
        <w:lastRenderedPageBreak/>
        <w:drawing>
          <wp:inline distT="0" distB="0" distL="0" distR="0" wp14:anchorId="11F11BD9" wp14:editId="72123403">
            <wp:extent cx="5576570" cy="3874135"/>
            <wp:effectExtent l="0" t="0" r="5080" b="0"/>
            <wp:docPr id="1030462818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AB382" w14:textId="382F2747" w:rsidR="008878D1" w:rsidRDefault="008878D1">
      <w:r>
        <w:br w:type="page"/>
      </w:r>
    </w:p>
    <w:p w14:paraId="04029096" w14:textId="423F32CE" w:rsidR="008878D1" w:rsidRDefault="00F660EB" w:rsidP="00F660EB">
      <w:pPr>
        <w:pStyle w:val="szdcmsorszmozatlan"/>
      </w:pPr>
      <w:r>
        <w:lastRenderedPageBreak/>
        <w:t>A kód elérhetősége és használt források</w:t>
      </w:r>
    </w:p>
    <w:p w14:paraId="6BA83794" w14:textId="77777777" w:rsidR="00F660EB" w:rsidRPr="00F660EB" w:rsidRDefault="00F660EB" w:rsidP="00F660EB">
      <w:pPr>
        <w:pStyle w:val="szdszveg"/>
        <w:rPr>
          <w:b/>
          <w:bCs/>
          <w:sz w:val="28"/>
          <w:szCs w:val="24"/>
        </w:rPr>
      </w:pPr>
      <w:r w:rsidRPr="00F660EB">
        <w:rPr>
          <w:b/>
          <w:bCs/>
          <w:sz w:val="28"/>
          <w:szCs w:val="24"/>
        </w:rPr>
        <w:t>Elérhetőség:</w:t>
      </w:r>
    </w:p>
    <w:p w14:paraId="73E56BB1" w14:textId="378199A8" w:rsidR="00F660EB" w:rsidRDefault="00F660EB" w:rsidP="00F660EB">
      <w:pPr>
        <w:pStyle w:val="szdszveg"/>
      </w:pPr>
      <w:hyperlink r:id="rId19" w:history="1">
        <w:r w:rsidRPr="00303B7A">
          <w:rPr>
            <w:rStyle w:val="Hiperhivatkozs"/>
          </w:rPr>
          <w:t>https://github.com/RobertRadics/Percetron_App.git</w:t>
        </w:r>
      </w:hyperlink>
    </w:p>
    <w:p w14:paraId="40DF758B" w14:textId="58843114" w:rsidR="00F660EB" w:rsidRDefault="00F660EB" w:rsidP="00F660EB">
      <w:pPr>
        <w:pStyle w:val="szdszveg"/>
        <w:rPr>
          <w:b/>
          <w:bCs/>
          <w:sz w:val="28"/>
          <w:szCs w:val="24"/>
        </w:rPr>
      </w:pPr>
      <w:r w:rsidRPr="00F660EB">
        <w:rPr>
          <w:b/>
          <w:bCs/>
          <w:sz w:val="28"/>
          <w:szCs w:val="24"/>
        </w:rPr>
        <w:t>Források:</w:t>
      </w:r>
    </w:p>
    <w:p w14:paraId="2BAB600B" w14:textId="7286E8FF" w:rsidR="00F660EB" w:rsidRDefault="00F660EB" w:rsidP="00F660EB">
      <w:pPr>
        <w:pStyle w:val="szdszveg"/>
      </w:pPr>
      <w:hyperlink r:id="rId20" w:history="1">
        <w:r w:rsidRPr="00F660EB">
          <w:rPr>
            <w:rStyle w:val="Hiperhivatkozs"/>
          </w:rPr>
          <w:t>https://docs.streamlit.io</w:t>
        </w:r>
      </w:hyperlink>
    </w:p>
    <w:p w14:paraId="20C5FA77" w14:textId="5B1F1B27" w:rsidR="00F660EB" w:rsidRPr="00F660EB" w:rsidRDefault="00F660EB" w:rsidP="00F660EB">
      <w:pPr>
        <w:pStyle w:val="szdszveg"/>
      </w:pPr>
      <w:hyperlink r:id="rId21" w:history="1">
        <w:r w:rsidRPr="00F660EB">
          <w:rPr>
            <w:rStyle w:val="Hiperhivatkozs"/>
          </w:rPr>
          <w:t>https://numpy.org/doc/stable/user/index.html</w:t>
        </w:r>
      </w:hyperlink>
    </w:p>
    <w:p w14:paraId="5DDB241D" w14:textId="2AB9C865" w:rsidR="00F660EB" w:rsidRPr="00F660EB" w:rsidRDefault="00F660EB" w:rsidP="00F660EB">
      <w:pPr>
        <w:pStyle w:val="szdszveg"/>
      </w:pPr>
      <w:hyperlink r:id="rId22" w:history="1">
        <w:r w:rsidRPr="00F660EB">
          <w:rPr>
            <w:rStyle w:val="Hiperhivatkozs"/>
          </w:rPr>
          <w:t>https://plotly.com/python/</w:t>
        </w:r>
      </w:hyperlink>
    </w:p>
    <w:p w14:paraId="345EAB83" w14:textId="77777777" w:rsidR="00F660EB" w:rsidRPr="00F660EB" w:rsidRDefault="00F660EB" w:rsidP="00F660EB">
      <w:pPr>
        <w:pStyle w:val="szdszveg"/>
      </w:pPr>
    </w:p>
    <w:p w14:paraId="70D22D8C" w14:textId="77777777" w:rsidR="00F660EB" w:rsidRPr="00F660EB" w:rsidRDefault="00F660EB" w:rsidP="00F660EB">
      <w:pPr>
        <w:pStyle w:val="szdszveg"/>
        <w:rPr>
          <w:b/>
          <w:bCs/>
          <w:sz w:val="28"/>
          <w:szCs w:val="24"/>
        </w:rPr>
      </w:pPr>
    </w:p>
    <w:p w14:paraId="225C6E12" w14:textId="77777777" w:rsidR="00F660EB" w:rsidRDefault="00F660EB" w:rsidP="00F660EB">
      <w:pPr>
        <w:pStyle w:val="szdszveg"/>
        <w:ind w:firstLine="0"/>
      </w:pPr>
    </w:p>
    <w:p w14:paraId="02586538" w14:textId="278936FA" w:rsidR="00F660EB" w:rsidRDefault="00F660EB" w:rsidP="00F660EB">
      <w:pPr>
        <w:pStyle w:val="szdszveg"/>
        <w:ind w:firstLine="0"/>
      </w:pPr>
    </w:p>
    <w:sectPr w:rsidR="00F660EB" w:rsidSect="00F91F91">
      <w:footerReference w:type="default" r:id="rId23"/>
      <w:footerReference w:type="first" r:id="rId24"/>
      <w:pgSz w:w="11906" w:h="16838" w:code="9"/>
      <w:pgMar w:top="1418" w:right="1418" w:bottom="1418" w:left="1418" w:header="709" w:footer="709" w:gutter="284"/>
      <w:pgNumType w:start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AF19B" w14:textId="77777777" w:rsidR="00625DA2" w:rsidRDefault="00625DA2" w:rsidP="00402F50">
      <w:r>
        <w:separator/>
      </w:r>
    </w:p>
  </w:endnote>
  <w:endnote w:type="continuationSeparator" w:id="0">
    <w:p w14:paraId="235C2E0F" w14:textId="77777777" w:rsidR="00625DA2" w:rsidRDefault="00625DA2" w:rsidP="00402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F5CE7" w14:textId="63ECB42F" w:rsidR="00543EE0" w:rsidRDefault="00543EE0" w:rsidP="00E739BF">
    <w:pPr>
      <w:pStyle w:val="llb"/>
      <w:tabs>
        <w:tab w:val="clear" w:pos="4536"/>
        <w:tab w:val="clear" w:pos="9072"/>
        <w:tab w:val="center" w:pos="4394"/>
        <w:tab w:val="right" w:pos="8789"/>
      </w:tabs>
    </w:pPr>
    <w:r>
      <w:tab/>
    </w: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 w:rsidR="00012362">
      <w:rPr>
        <w:noProof/>
      </w:rPr>
      <w:t>6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79B69" w14:textId="77777777" w:rsidR="00543EE0" w:rsidRDefault="00543EE0" w:rsidP="00E739BF">
    <w:pPr>
      <w:pStyle w:val="llb"/>
      <w:tabs>
        <w:tab w:val="clear" w:pos="4536"/>
        <w:tab w:val="clear" w:pos="9072"/>
        <w:tab w:val="center" w:pos="4394"/>
        <w:tab w:val="right" w:pos="8789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11B17" w14:textId="77777777" w:rsidR="00625DA2" w:rsidRDefault="00625DA2" w:rsidP="00402F50">
      <w:r>
        <w:separator/>
      </w:r>
    </w:p>
  </w:footnote>
  <w:footnote w:type="continuationSeparator" w:id="0">
    <w:p w14:paraId="04E1A17C" w14:textId="77777777" w:rsidR="00625DA2" w:rsidRDefault="00625DA2" w:rsidP="00402F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1662"/>
    <w:multiLevelType w:val="hybridMultilevel"/>
    <w:tmpl w:val="AF4459A6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3E0C2F"/>
    <w:multiLevelType w:val="hybridMultilevel"/>
    <w:tmpl w:val="195C34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930FA"/>
    <w:multiLevelType w:val="multilevel"/>
    <w:tmpl w:val="6B086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05B26"/>
    <w:multiLevelType w:val="multilevel"/>
    <w:tmpl w:val="02A6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23BB1"/>
    <w:multiLevelType w:val="multilevel"/>
    <w:tmpl w:val="805E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50B73"/>
    <w:multiLevelType w:val="multilevel"/>
    <w:tmpl w:val="E5963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AB5521"/>
    <w:multiLevelType w:val="multilevel"/>
    <w:tmpl w:val="4E6E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F2104"/>
    <w:multiLevelType w:val="hybridMultilevel"/>
    <w:tmpl w:val="89CCB9EA"/>
    <w:lvl w:ilvl="0" w:tplc="0FC6A4D0">
      <w:start w:val="1"/>
      <w:numFmt w:val="decimal"/>
      <w:pStyle w:val="szdfelsorolsszm"/>
      <w:lvlText w:val="%1."/>
      <w:lvlJc w:val="left"/>
      <w:pPr>
        <w:ind w:left="1364" w:hanging="360"/>
      </w:pPr>
    </w:lvl>
    <w:lvl w:ilvl="1" w:tplc="040E0019" w:tentative="1">
      <w:start w:val="1"/>
      <w:numFmt w:val="lowerLetter"/>
      <w:lvlText w:val="%2."/>
      <w:lvlJc w:val="left"/>
      <w:pPr>
        <w:ind w:left="2084" w:hanging="360"/>
      </w:pPr>
    </w:lvl>
    <w:lvl w:ilvl="2" w:tplc="040E001B" w:tentative="1">
      <w:start w:val="1"/>
      <w:numFmt w:val="lowerRoman"/>
      <w:lvlText w:val="%3."/>
      <w:lvlJc w:val="right"/>
      <w:pPr>
        <w:ind w:left="2804" w:hanging="180"/>
      </w:pPr>
    </w:lvl>
    <w:lvl w:ilvl="3" w:tplc="040E000F" w:tentative="1">
      <w:start w:val="1"/>
      <w:numFmt w:val="decimal"/>
      <w:lvlText w:val="%4."/>
      <w:lvlJc w:val="left"/>
      <w:pPr>
        <w:ind w:left="3524" w:hanging="360"/>
      </w:pPr>
    </w:lvl>
    <w:lvl w:ilvl="4" w:tplc="040E0019" w:tentative="1">
      <w:start w:val="1"/>
      <w:numFmt w:val="lowerLetter"/>
      <w:lvlText w:val="%5."/>
      <w:lvlJc w:val="left"/>
      <w:pPr>
        <w:ind w:left="4244" w:hanging="360"/>
      </w:pPr>
    </w:lvl>
    <w:lvl w:ilvl="5" w:tplc="040E001B" w:tentative="1">
      <w:start w:val="1"/>
      <w:numFmt w:val="lowerRoman"/>
      <w:lvlText w:val="%6."/>
      <w:lvlJc w:val="right"/>
      <w:pPr>
        <w:ind w:left="4964" w:hanging="180"/>
      </w:pPr>
    </w:lvl>
    <w:lvl w:ilvl="6" w:tplc="040E000F" w:tentative="1">
      <w:start w:val="1"/>
      <w:numFmt w:val="decimal"/>
      <w:lvlText w:val="%7."/>
      <w:lvlJc w:val="left"/>
      <w:pPr>
        <w:ind w:left="5684" w:hanging="360"/>
      </w:pPr>
    </w:lvl>
    <w:lvl w:ilvl="7" w:tplc="040E0019" w:tentative="1">
      <w:start w:val="1"/>
      <w:numFmt w:val="lowerLetter"/>
      <w:lvlText w:val="%8."/>
      <w:lvlJc w:val="left"/>
      <w:pPr>
        <w:ind w:left="6404" w:hanging="360"/>
      </w:pPr>
    </w:lvl>
    <w:lvl w:ilvl="8" w:tplc="040E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8" w15:restartNumberingAfterBreak="0">
    <w:nsid w:val="15D00021"/>
    <w:multiLevelType w:val="multilevel"/>
    <w:tmpl w:val="58CA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D4F1E"/>
    <w:multiLevelType w:val="multilevel"/>
    <w:tmpl w:val="DDBC1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53533C"/>
    <w:multiLevelType w:val="multilevel"/>
    <w:tmpl w:val="C32A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92333"/>
    <w:multiLevelType w:val="multilevel"/>
    <w:tmpl w:val="3830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412CF"/>
    <w:multiLevelType w:val="hybridMultilevel"/>
    <w:tmpl w:val="9AA07064"/>
    <w:lvl w:ilvl="0" w:tplc="040E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724" w:hanging="360"/>
      </w:pPr>
    </w:lvl>
    <w:lvl w:ilvl="2" w:tplc="040E001B" w:tentative="1">
      <w:start w:val="1"/>
      <w:numFmt w:val="lowerRoman"/>
      <w:lvlText w:val="%3."/>
      <w:lvlJc w:val="right"/>
      <w:pPr>
        <w:ind w:left="2444" w:hanging="180"/>
      </w:pPr>
    </w:lvl>
    <w:lvl w:ilvl="3" w:tplc="040E000F" w:tentative="1">
      <w:start w:val="1"/>
      <w:numFmt w:val="decimal"/>
      <w:lvlText w:val="%4."/>
      <w:lvlJc w:val="left"/>
      <w:pPr>
        <w:ind w:left="3164" w:hanging="360"/>
      </w:pPr>
    </w:lvl>
    <w:lvl w:ilvl="4" w:tplc="040E0019" w:tentative="1">
      <w:start w:val="1"/>
      <w:numFmt w:val="lowerLetter"/>
      <w:lvlText w:val="%5."/>
      <w:lvlJc w:val="left"/>
      <w:pPr>
        <w:ind w:left="3884" w:hanging="360"/>
      </w:pPr>
    </w:lvl>
    <w:lvl w:ilvl="5" w:tplc="040E001B" w:tentative="1">
      <w:start w:val="1"/>
      <w:numFmt w:val="lowerRoman"/>
      <w:lvlText w:val="%6."/>
      <w:lvlJc w:val="right"/>
      <w:pPr>
        <w:ind w:left="4604" w:hanging="180"/>
      </w:pPr>
    </w:lvl>
    <w:lvl w:ilvl="6" w:tplc="040E000F" w:tentative="1">
      <w:start w:val="1"/>
      <w:numFmt w:val="decimal"/>
      <w:lvlText w:val="%7."/>
      <w:lvlJc w:val="left"/>
      <w:pPr>
        <w:ind w:left="5324" w:hanging="360"/>
      </w:pPr>
    </w:lvl>
    <w:lvl w:ilvl="7" w:tplc="040E0019" w:tentative="1">
      <w:start w:val="1"/>
      <w:numFmt w:val="lowerLetter"/>
      <w:lvlText w:val="%8."/>
      <w:lvlJc w:val="left"/>
      <w:pPr>
        <w:ind w:left="6044" w:hanging="360"/>
      </w:pPr>
    </w:lvl>
    <w:lvl w:ilvl="8" w:tplc="040E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22B70023"/>
    <w:multiLevelType w:val="multilevel"/>
    <w:tmpl w:val="BFA0E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5A71B7"/>
    <w:multiLevelType w:val="multilevel"/>
    <w:tmpl w:val="8E30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40014"/>
    <w:multiLevelType w:val="multilevel"/>
    <w:tmpl w:val="1592DF20"/>
    <w:lvl w:ilvl="0">
      <w:start w:val="1"/>
      <w:numFmt w:val="decimal"/>
      <w:pStyle w:val="szdcmso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zdcmsor2"/>
      <w:lvlText w:val="%1.%2."/>
      <w:lvlJc w:val="left"/>
      <w:pPr>
        <w:ind w:left="5180" w:hanging="360"/>
      </w:pPr>
      <w:rPr>
        <w:rFonts w:hint="default"/>
      </w:rPr>
    </w:lvl>
    <w:lvl w:ilvl="2">
      <w:start w:val="1"/>
      <w:numFmt w:val="decimal"/>
      <w:pStyle w:val="szdcmsor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26348B4"/>
    <w:multiLevelType w:val="hybridMultilevel"/>
    <w:tmpl w:val="D3A016EC"/>
    <w:lvl w:ilvl="0" w:tplc="2620F768">
      <w:start w:val="1"/>
      <w:numFmt w:val="decimal"/>
      <w:lvlText w:val="%1."/>
      <w:lvlJc w:val="left"/>
      <w:pPr>
        <w:ind w:left="1440" w:hanging="360"/>
      </w:pPr>
      <w:rPr>
        <w:i w:val="0"/>
        <w:iCs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94029A"/>
    <w:multiLevelType w:val="hybridMultilevel"/>
    <w:tmpl w:val="FC98120E"/>
    <w:lvl w:ilvl="0" w:tplc="0DB2D75A">
      <w:start w:val="1"/>
      <w:numFmt w:val="decimal"/>
      <w:lvlText w:val="%1.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CAF4E6">
      <w:start w:val="1"/>
      <w:numFmt w:val="lowerLetter"/>
      <w:lvlText w:val="%2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FE5D72">
      <w:start w:val="1"/>
      <w:numFmt w:val="lowerRoman"/>
      <w:lvlText w:val="%3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365930">
      <w:start w:val="1"/>
      <w:numFmt w:val="decimal"/>
      <w:lvlText w:val="%4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1ED230">
      <w:start w:val="1"/>
      <w:numFmt w:val="lowerLetter"/>
      <w:lvlText w:val="%5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7EFD24">
      <w:start w:val="1"/>
      <w:numFmt w:val="lowerRoman"/>
      <w:lvlText w:val="%6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A4CF9A">
      <w:start w:val="1"/>
      <w:numFmt w:val="decimal"/>
      <w:lvlText w:val="%7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90D75A">
      <w:start w:val="1"/>
      <w:numFmt w:val="lowerLetter"/>
      <w:lvlText w:val="%8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3EA700">
      <w:start w:val="1"/>
      <w:numFmt w:val="lowerRoman"/>
      <w:lvlText w:val="%9"/>
      <w:lvlJc w:val="left"/>
      <w:pPr>
        <w:ind w:left="7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2C33031"/>
    <w:multiLevelType w:val="multilevel"/>
    <w:tmpl w:val="07A2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12C81"/>
    <w:multiLevelType w:val="multilevel"/>
    <w:tmpl w:val="2A44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82004"/>
    <w:multiLevelType w:val="multilevel"/>
    <w:tmpl w:val="D1065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FC2207"/>
    <w:multiLevelType w:val="multilevel"/>
    <w:tmpl w:val="2580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1B0E87"/>
    <w:multiLevelType w:val="hybridMultilevel"/>
    <w:tmpl w:val="0C6E42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32623D"/>
    <w:multiLevelType w:val="hybridMultilevel"/>
    <w:tmpl w:val="6AEE93C2"/>
    <w:lvl w:ilvl="0" w:tplc="040E000F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724" w:hanging="360"/>
      </w:pPr>
    </w:lvl>
    <w:lvl w:ilvl="2" w:tplc="040E001B" w:tentative="1">
      <w:start w:val="1"/>
      <w:numFmt w:val="lowerRoman"/>
      <w:lvlText w:val="%3."/>
      <w:lvlJc w:val="right"/>
      <w:pPr>
        <w:ind w:left="2444" w:hanging="180"/>
      </w:pPr>
    </w:lvl>
    <w:lvl w:ilvl="3" w:tplc="040E000F" w:tentative="1">
      <w:start w:val="1"/>
      <w:numFmt w:val="decimal"/>
      <w:lvlText w:val="%4."/>
      <w:lvlJc w:val="left"/>
      <w:pPr>
        <w:ind w:left="3164" w:hanging="360"/>
      </w:pPr>
    </w:lvl>
    <w:lvl w:ilvl="4" w:tplc="040E0019" w:tentative="1">
      <w:start w:val="1"/>
      <w:numFmt w:val="lowerLetter"/>
      <w:lvlText w:val="%5."/>
      <w:lvlJc w:val="left"/>
      <w:pPr>
        <w:ind w:left="3884" w:hanging="360"/>
      </w:pPr>
    </w:lvl>
    <w:lvl w:ilvl="5" w:tplc="040E001B" w:tentative="1">
      <w:start w:val="1"/>
      <w:numFmt w:val="lowerRoman"/>
      <w:lvlText w:val="%6."/>
      <w:lvlJc w:val="right"/>
      <w:pPr>
        <w:ind w:left="4604" w:hanging="180"/>
      </w:pPr>
    </w:lvl>
    <w:lvl w:ilvl="6" w:tplc="040E000F" w:tentative="1">
      <w:start w:val="1"/>
      <w:numFmt w:val="decimal"/>
      <w:lvlText w:val="%7."/>
      <w:lvlJc w:val="left"/>
      <w:pPr>
        <w:ind w:left="5324" w:hanging="360"/>
      </w:pPr>
    </w:lvl>
    <w:lvl w:ilvl="7" w:tplc="040E0019" w:tentative="1">
      <w:start w:val="1"/>
      <w:numFmt w:val="lowerLetter"/>
      <w:lvlText w:val="%8."/>
      <w:lvlJc w:val="left"/>
      <w:pPr>
        <w:ind w:left="6044" w:hanging="360"/>
      </w:pPr>
    </w:lvl>
    <w:lvl w:ilvl="8" w:tplc="040E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E9F26BB"/>
    <w:multiLevelType w:val="multilevel"/>
    <w:tmpl w:val="17BE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736A43"/>
    <w:multiLevelType w:val="hybridMultilevel"/>
    <w:tmpl w:val="2424C06C"/>
    <w:lvl w:ilvl="0" w:tplc="6F5CB652">
      <w:start w:val="1"/>
      <w:numFmt w:val="bullet"/>
      <w:pStyle w:val="szdfelsorols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6" w15:restartNumberingAfterBreak="0">
    <w:nsid w:val="423D564F"/>
    <w:multiLevelType w:val="multilevel"/>
    <w:tmpl w:val="95C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13027F"/>
    <w:multiLevelType w:val="multilevel"/>
    <w:tmpl w:val="F86CD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A713E9"/>
    <w:multiLevelType w:val="hybridMultilevel"/>
    <w:tmpl w:val="00BA1B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0872F4"/>
    <w:multiLevelType w:val="multilevel"/>
    <w:tmpl w:val="B3ECE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E926EA"/>
    <w:multiLevelType w:val="hybridMultilevel"/>
    <w:tmpl w:val="A2482782"/>
    <w:lvl w:ilvl="0" w:tplc="35C65740">
      <w:start w:val="1"/>
      <w:numFmt w:val="decimal"/>
      <w:pStyle w:val="szdszakirodalom"/>
      <w:lvlText w:val="[%1]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6B41DC"/>
    <w:multiLevelType w:val="multilevel"/>
    <w:tmpl w:val="A5B6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3C0AC2"/>
    <w:multiLevelType w:val="multilevel"/>
    <w:tmpl w:val="B4AC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811344"/>
    <w:multiLevelType w:val="multilevel"/>
    <w:tmpl w:val="80407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A73554"/>
    <w:multiLevelType w:val="multilevel"/>
    <w:tmpl w:val="1BAA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6757E7"/>
    <w:multiLevelType w:val="multilevel"/>
    <w:tmpl w:val="E042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F16379"/>
    <w:multiLevelType w:val="multilevel"/>
    <w:tmpl w:val="2E76B2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6184453B"/>
    <w:multiLevelType w:val="multilevel"/>
    <w:tmpl w:val="400ED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954F29"/>
    <w:multiLevelType w:val="hybridMultilevel"/>
    <w:tmpl w:val="DD8281FC"/>
    <w:lvl w:ilvl="0" w:tplc="2620F768">
      <w:start w:val="1"/>
      <w:numFmt w:val="decimal"/>
      <w:lvlText w:val="%1."/>
      <w:lvlJc w:val="left"/>
      <w:pPr>
        <w:ind w:left="1440" w:hanging="360"/>
      </w:pPr>
      <w:rPr>
        <w:i w:val="0"/>
        <w:iCs/>
      </w:r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2790324"/>
    <w:multiLevelType w:val="multilevel"/>
    <w:tmpl w:val="5EFC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353D94"/>
    <w:multiLevelType w:val="multilevel"/>
    <w:tmpl w:val="0B5E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5A283E"/>
    <w:multiLevelType w:val="multilevel"/>
    <w:tmpl w:val="08CE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E7230C"/>
    <w:multiLevelType w:val="multilevel"/>
    <w:tmpl w:val="7FF2E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59310C"/>
    <w:multiLevelType w:val="hybridMultilevel"/>
    <w:tmpl w:val="AD60AA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4A29AA"/>
    <w:multiLevelType w:val="multilevel"/>
    <w:tmpl w:val="11683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413FD8"/>
    <w:multiLevelType w:val="multilevel"/>
    <w:tmpl w:val="038C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DF22C7"/>
    <w:multiLevelType w:val="multilevel"/>
    <w:tmpl w:val="C9B2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E04421"/>
    <w:multiLevelType w:val="multilevel"/>
    <w:tmpl w:val="E106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BC3F3A"/>
    <w:multiLevelType w:val="multilevel"/>
    <w:tmpl w:val="9A1C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C771EF"/>
    <w:multiLevelType w:val="hybridMultilevel"/>
    <w:tmpl w:val="7EFE37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20F768">
      <w:start w:val="1"/>
      <w:numFmt w:val="decimal"/>
      <w:lvlText w:val="%2."/>
      <w:lvlJc w:val="left"/>
      <w:pPr>
        <w:ind w:left="1440" w:hanging="360"/>
      </w:pPr>
      <w:rPr>
        <w:i w:val="0"/>
        <w:iCs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7F01668"/>
    <w:multiLevelType w:val="hybridMultilevel"/>
    <w:tmpl w:val="B0320E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F117EB"/>
    <w:multiLevelType w:val="multilevel"/>
    <w:tmpl w:val="6BF4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D6501E"/>
    <w:multiLevelType w:val="multilevel"/>
    <w:tmpl w:val="A838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4E1688"/>
    <w:multiLevelType w:val="hybridMultilevel"/>
    <w:tmpl w:val="0F965070"/>
    <w:lvl w:ilvl="0" w:tplc="2620F768">
      <w:start w:val="1"/>
      <w:numFmt w:val="decimal"/>
      <w:lvlText w:val="%1."/>
      <w:lvlJc w:val="left"/>
      <w:pPr>
        <w:ind w:left="1440" w:hanging="360"/>
      </w:pPr>
      <w:rPr>
        <w:i w:val="0"/>
        <w:iCs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059455">
    <w:abstractNumId w:val="23"/>
  </w:num>
  <w:num w:numId="2" w16cid:durableId="515316338">
    <w:abstractNumId w:val="30"/>
  </w:num>
  <w:num w:numId="3" w16cid:durableId="735736523">
    <w:abstractNumId w:val="15"/>
  </w:num>
  <w:num w:numId="4" w16cid:durableId="408037616">
    <w:abstractNumId w:val="23"/>
  </w:num>
  <w:num w:numId="5" w16cid:durableId="714625817">
    <w:abstractNumId w:val="25"/>
  </w:num>
  <w:num w:numId="6" w16cid:durableId="384958476">
    <w:abstractNumId w:val="23"/>
    <w:lvlOverride w:ilvl="0">
      <w:startOverride w:val="1"/>
    </w:lvlOverride>
  </w:num>
  <w:num w:numId="7" w16cid:durableId="1400714213">
    <w:abstractNumId w:val="7"/>
  </w:num>
  <w:num w:numId="8" w16cid:durableId="1304042958">
    <w:abstractNumId w:val="7"/>
    <w:lvlOverride w:ilvl="0">
      <w:startOverride w:val="1"/>
    </w:lvlOverride>
  </w:num>
  <w:num w:numId="9" w16cid:durableId="116028822">
    <w:abstractNumId w:val="23"/>
    <w:lvlOverride w:ilvl="0">
      <w:startOverride w:val="1"/>
    </w:lvlOverride>
  </w:num>
  <w:num w:numId="10" w16cid:durableId="326129256">
    <w:abstractNumId w:val="30"/>
    <w:lvlOverride w:ilvl="0">
      <w:startOverride w:val="1"/>
    </w:lvlOverride>
  </w:num>
  <w:num w:numId="11" w16cid:durableId="412246421">
    <w:abstractNumId w:val="30"/>
    <w:lvlOverride w:ilvl="0">
      <w:startOverride w:val="1"/>
    </w:lvlOverride>
  </w:num>
  <w:num w:numId="12" w16cid:durableId="1610241537">
    <w:abstractNumId w:val="30"/>
    <w:lvlOverride w:ilvl="0">
      <w:startOverride w:val="1"/>
    </w:lvlOverride>
  </w:num>
  <w:num w:numId="13" w16cid:durableId="849956144">
    <w:abstractNumId w:val="30"/>
  </w:num>
  <w:num w:numId="14" w16cid:durableId="677922739">
    <w:abstractNumId w:val="30"/>
    <w:lvlOverride w:ilvl="0">
      <w:startOverride w:val="1"/>
    </w:lvlOverride>
  </w:num>
  <w:num w:numId="15" w16cid:durableId="249200229">
    <w:abstractNumId w:val="12"/>
  </w:num>
  <w:num w:numId="16" w16cid:durableId="628631294">
    <w:abstractNumId w:val="36"/>
  </w:num>
  <w:num w:numId="17" w16cid:durableId="287470164">
    <w:abstractNumId w:val="15"/>
  </w:num>
  <w:num w:numId="18" w16cid:durableId="1212309442">
    <w:abstractNumId w:val="15"/>
  </w:num>
  <w:num w:numId="19" w16cid:durableId="2069109811">
    <w:abstractNumId w:val="30"/>
  </w:num>
  <w:num w:numId="20" w16cid:durableId="1001355415">
    <w:abstractNumId w:val="30"/>
  </w:num>
  <w:num w:numId="21" w16cid:durableId="1024208882">
    <w:abstractNumId w:val="15"/>
  </w:num>
  <w:num w:numId="22" w16cid:durableId="1043406151">
    <w:abstractNumId w:val="17"/>
  </w:num>
  <w:num w:numId="23" w16cid:durableId="570389262">
    <w:abstractNumId w:val="28"/>
  </w:num>
  <w:num w:numId="24" w16cid:durableId="293871671">
    <w:abstractNumId w:val="0"/>
  </w:num>
  <w:num w:numId="25" w16cid:durableId="830943751">
    <w:abstractNumId w:val="50"/>
  </w:num>
  <w:num w:numId="26" w16cid:durableId="2064988600">
    <w:abstractNumId w:val="1"/>
  </w:num>
  <w:num w:numId="27" w16cid:durableId="1624574745">
    <w:abstractNumId w:val="43"/>
  </w:num>
  <w:num w:numId="28" w16cid:durableId="834953891">
    <w:abstractNumId w:val="38"/>
  </w:num>
  <w:num w:numId="29" w16cid:durableId="1505632762">
    <w:abstractNumId w:val="16"/>
  </w:num>
  <w:num w:numId="30" w16cid:durableId="1844202779">
    <w:abstractNumId w:val="2"/>
    <w:lvlOverride w:ilvl="0">
      <w:startOverride w:val="1"/>
    </w:lvlOverride>
  </w:num>
  <w:num w:numId="31" w16cid:durableId="2128547579">
    <w:abstractNumId w:val="34"/>
    <w:lvlOverride w:ilvl="0">
      <w:startOverride w:val="2"/>
    </w:lvlOverride>
  </w:num>
  <w:num w:numId="32" w16cid:durableId="360712129">
    <w:abstractNumId w:val="27"/>
    <w:lvlOverride w:ilvl="0">
      <w:startOverride w:val="3"/>
    </w:lvlOverride>
  </w:num>
  <w:num w:numId="33" w16cid:durableId="1649019351">
    <w:abstractNumId w:val="29"/>
    <w:lvlOverride w:ilvl="0">
      <w:startOverride w:val="4"/>
    </w:lvlOverride>
  </w:num>
  <w:num w:numId="34" w16cid:durableId="1856191005">
    <w:abstractNumId w:val="22"/>
  </w:num>
  <w:num w:numId="35" w16cid:durableId="983388928">
    <w:abstractNumId w:val="49"/>
  </w:num>
  <w:num w:numId="36" w16cid:durableId="1369061746">
    <w:abstractNumId w:val="53"/>
  </w:num>
  <w:num w:numId="37" w16cid:durableId="1633707773">
    <w:abstractNumId w:val="18"/>
  </w:num>
  <w:num w:numId="38" w16cid:durableId="193924888">
    <w:abstractNumId w:val="26"/>
  </w:num>
  <w:num w:numId="39" w16cid:durableId="1995721228">
    <w:abstractNumId w:val="21"/>
  </w:num>
  <w:num w:numId="40" w16cid:durableId="1888104104">
    <w:abstractNumId w:val="40"/>
  </w:num>
  <w:num w:numId="41" w16cid:durableId="174732976">
    <w:abstractNumId w:val="14"/>
  </w:num>
  <w:num w:numId="42" w16cid:durableId="1111509603">
    <w:abstractNumId w:val="24"/>
  </w:num>
  <w:num w:numId="43" w16cid:durableId="984622035">
    <w:abstractNumId w:val="45"/>
  </w:num>
  <w:num w:numId="44" w16cid:durableId="524175657">
    <w:abstractNumId w:val="6"/>
  </w:num>
  <w:num w:numId="45" w16cid:durableId="695076991">
    <w:abstractNumId w:val="48"/>
  </w:num>
  <w:num w:numId="46" w16cid:durableId="1493183470">
    <w:abstractNumId w:val="19"/>
  </w:num>
  <w:num w:numId="47" w16cid:durableId="1973172723">
    <w:abstractNumId w:val="47"/>
  </w:num>
  <w:num w:numId="48" w16cid:durableId="591165795">
    <w:abstractNumId w:val="33"/>
    <w:lvlOverride w:ilvl="0">
      <w:startOverride w:val="1"/>
    </w:lvlOverride>
  </w:num>
  <w:num w:numId="49" w16cid:durableId="1983463023">
    <w:abstractNumId w:val="13"/>
    <w:lvlOverride w:ilvl="0">
      <w:startOverride w:val="2"/>
    </w:lvlOverride>
  </w:num>
  <w:num w:numId="50" w16cid:durableId="2102067680">
    <w:abstractNumId w:val="42"/>
    <w:lvlOverride w:ilvl="0">
      <w:startOverride w:val="3"/>
    </w:lvlOverride>
  </w:num>
  <w:num w:numId="51" w16cid:durableId="1058433975">
    <w:abstractNumId w:val="52"/>
  </w:num>
  <w:num w:numId="52" w16cid:durableId="1113137066">
    <w:abstractNumId w:val="10"/>
  </w:num>
  <w:num w:numId="53" w16cid:durableId="770471567">
    <w:abstractNumId w:val="41"/>
  </w:num>
  <w:num w:numId="54" w16cid:durableId="90860728">
    <w:abstractNumId w:val="9"/>
    <w:lvlOverride w:ilvl="0">
      <w:startOverride w:val="4"/>
    </w:lvlOverride>
  </w:num>
  <w:num w:numId="55" w16cid:durableId="2041784664">
    <w:abstractNumId w:val="5"/>
    <w:lvlOverride w:ilvl="0">
      <w:startOverride w:val="1"/>
    </w:lvlOverride>
  </w:num>
  <w:num w:numId="56" w16cid:durableId="1718624712">
    <w:abstractNumId w:val="37"/>
    <w:lvlOverride w:ilvl="0">
      <w:startOverride w:val="2"/>
    </w:lvlOverride>
  </w:num>
  <w:num w:numId="57" w16cid:durableId="919868031">
    <w:abstractNumId w:val="20"/>
    <w:lvlOverride w:ilvl="0">
      <w:startOverride w:val="3"/>
    </w:lvlOverride>
  </w:num>
  <w:num w:numId="58" w16cid:durableId="1372808074">
    <w:abstractNumId w:val="51"/>
    <w:lvlOverride w:ilvl="0">
      <w:startOverride w:val="4"/>
    </w:lvlOverride>
  </w:num>
  <w:num w:numId="59" w16cid:durableId="1236817829">
    <w:abstractNumId w:val="44"/>
    <w:lvlOverride w:ilvl="0">
      <w:startOverride w:val="5"/>
    </w:lvlOverride>
  </w:num>
  <w:num w:numId="60" w16cid:durableId="561185608">
    <w:abstractNumId w:val="8"/>
  </w:num>
  <w:num w:numId="61" w16cid:durableId="1493182078">
    <w:abstractNumId w:val="11"/>
  </w:num>
  <w:num w:numId="62" w16cid:durableId="953250486">
    <w:abstractNumId w:val="35"/>
  </w:num>
  <w:num w:numId="63" w16cid:durableId="377441223">
    <w:abstractNumId w:val="4"/>
  </w:num>
  <w:num w:numId="64" w16cid:durableId="1101419098">
    <w:abstractNumId w:val="39"/>
  </w:num>
  <w:num w:numId="65" w16cid:durableId="1145245700">
    <w:abstractNumId w:val="3"/>
  </w:num>
  <w:num w:numId="66" w16cid:durableId="1783723871">
    <w:abstractNumId w:val="46"/>
  </w:num>
  <w:num w:numId="67" w16cid:durableId="1235433150">
    <w:abstractNumId w:val="31"/>
  </w:num>
  <w:num w:numId="68" w16cid:durableId="52313641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9"/>
  <w:hyphenationZone w:val="425"/>
  <w:drawingGridHorizontalSpacing w:val="142"/>
  <w:drawingGridVerticalSpacing w:val="142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31C"/>
    <w:rsid w:val="0000146C"/>
    <w:rsid w:val="00012362"/>
    <w:rsid w:val="0001538C"/>
    <w:rsid w:val="0003142F"/>
    <w:rsid w:val="00032C0B"/>
    <w:rsid w:val="00036055"/>
    <w:rsid w:val="00056DF2"/>
    <w:rsid w:val="000638B8"/>
    <w:rsid w:val="000730E4"/>
    <w:rsid w:val="00083CA1"/>
    <w:rsid w:val="00086913"/>
    <w:rsid w:val="000A13A3"/>
    <w:rsid w:val="000A4E1F"/>
    <w:rsid w:val="000B54A5"/>
    <w:rsid w:val="000B59BE"/>
    <w:rsid w:val="000C258D"/>
    <w:rsid w:val="000C7BCF"/>
    <w:rsid w:val="0010025D"/>
    <w:rsid w:val="00113495"/>
    <w:rsid w:val="00130CB1"/>
    <w:rsid w:val="00162FE1"/>
    <w:rsid w:val="00182EC8"/>
    <w:rsid w:val="001C4188"/>
    <w:rsid w:val="001C6720"/>
    <w:rsid w:val="001C7F5D"/>
    <w:rsid w:val="001F50A6"/>
    <w:rsid w:val="00203A33"/>
    <w:rsid w:val="0021040A"/>
    <w:rsid w:val="0022549B"/>
    <w:rsid w:val="002670F2"/>
    <w:rsid w:val="00267D3B"/>
    <w:rsid w:val="00270C02"/>
    <w:rsid w:val="00293EEF"/>
    <w:rsid w:val="002B2134"/>
    <w:rsid w:val="002D35FE"/>
    <w:rsid w:val="002E35EC"/>
    <w:rsid w:val="002E7073"/>
    <w:rsid w:val="002F4136"/>
    <w:rsid w:val="00303042"/>
    <w:rsid w:val="0031358B"/>
    <w:rsid w:val="003156EC"/>
    <w:rsid w:val="00316151"/>
    <w:rsid w:val="0032423C"/>
    <w:rsid w:val="00352069"/>
    <w:rsid w:val="00357D0D"/>
    <w:rsid w:val="003A243D"/>
    <w:rsid w:val="003B125B"/>
    <w:rsid w:val="003B1866"/>
    <w:rsid w:val="0040218F"/>
    <w:rsid w:val="00402F50"/>
    <w:rsid w:val="00405EB7"/>
    <w:rsid w:val="0040660C"/>
    <w:rsid w:val="004116B9"/>
    <w:rsid w:val="00427D5A"/>
    <w:rsid w:val="00445A1E"/>
    <w:rsid w:val="00456768"/>
    <w:rsid w:val="00467A2A"/>
    <w:rsid w:val="00473888"/>
    <w:rsid w:val="00476179"/>
    <w:rsid w:val="00481C13"/>
    <w:rsid w:val="004914CD"/>
    <w:rsid w:val="00494EA7"/>
    <w:rsid w:val="004960DD"/>
    <w:rsid w:val="004C7BE7"/>
    <w:rsid w:val="004D2451"/>
    <w:rsid w:val="004D5CBE"/>
    <w:rsid w:val="004E02FF"/>
    <w:rsid w:val="004E5FBA"/>
    <w:rsid w:val="00507543"/>
    <w:rsid w:val="005148DB"/>
    <w:rsid w:val="005276F1"/>
    <w:rsid w:val="00533EAC"/>
    <w:rsid w:val="00534E32"/>
    <w:rsid w:val="00537E8D"/>
    <w:rsid w:val="00543EE0"/>
    <w:rsid w:val="00556B13"/>
    <w:rsid w:val="005841D2"/>
    <w:rsid w:val="00597E28"/>
    <w:rsid w:val="005A604D"/>
    <w:rsid w:val="005B0A96"/>
    <w:rsid w:val="005B52A1"/>
    <w:rsid w:val="005B7192"/>
    <w:rsid w:val="005C2E49"/>
    <w:rsid w:val="005D5CEE"/>
    <w:rsid w:val="005D62D9"/>
    <w:rsid w:val="00625DA2"/>
    <w:rsid w:val="0063280A"/>
    <w:rsid w:val="006401F4"/>
    <w:rsid w:val="00680CD7"/>
    <w:rsid w:val="00681B86"/>
    <w:rsid w:val="006825D3"/>
    <w:rsid w:val="00693FD2"/>
    <w:rsid w:val="00697A9B"/>
    <w:rsid w:val="006A4F4E"/>
    <w:rsid w:val="006B287E"/>
    <w:rsid w:val="006B52C9"/>
    <w:rsid w:val="006D0D37"/>
    <w:rsid w:val="006F230B"/>
    <w:rsid w:val="007017E2"/>
    <w:rsid w:val="00746E47"/>
    <w:rsid w:val="00757BC5"/>
    <w:rsid w:val="007B09F2"/>
    <w:rsid w:val="007E4513"/>
    <w:rsid w:val="007E7D34"/>
    <w:rsid w:val="00824167"/>
    <w:rsid w:val="00826A39"/>
    <w:rsid w:val="00842494"/>
    <w:rsid w:val="00845126"/>
    <w:rsid w:val="008616F8"/>
    <w:rsid w:val="008626B6"/>
    <w:rsid w:val="008878D1"/>
    <w:rsid w:val="008A6C96"/>
    <w:rsid w:val="008B1AB2"/>
    <w:rsid w:val="008B6694"/>
    <w:rsid w:val="008C3D48"/>
    <w:rsid w:val="008E2628"/>
    <w:rsid w:val="008F3970"/>
    <w:rsid w:val="008F473A"/>
    <w:rsid w:val="00926629"/>
    <w:rsid w:val="009361C4"/>
    <w:rsid w:val="0094077D"/>
    <w:rsid w:val="00950F31"/>
    <w:rsid w:val="00954972"/>
    <w:rsid w:val="00954F25"/>
    <w:rsid w:val="00973BA9"/>
    <w:rsid w:val="009A06D8"/>
    <w:rsid w:val="009B4476"/>
    <w:rsid w:val="009B53AE"/>
    <w:rsid w:val="009B5D79"/>
    <w:rsid w:val="009C7262"/>
    <w:rsid w:val="009D5E8B"/>
    <w:rsid w:val="009F5597"/>
    <w:rsid w:val="00A0050F"/>
    <w:rsid w:val="00A03A72"/>
    <w:rsid w:val="00A1226E"/>
    <w:rsid w:val="00A12C1B"/>
    <w:rsid w:val="00A33C17"/>
    <w:rsid w:val="00A6121C"/>
    <w:rsid w:val="00A6211D"/>
    <w:rsid w:val="00A72F2E"/>
    <w:rsid w:val="00A75FC3"/>
    <w:rsid w:val="00A90050"/>
    <w:rsid w:val="00AC247F"/>
    <w:rsid w:val="00AC3991"/>
    <w:rsid w:val="00AC651D"/>
    <w:rsid w:val="00AD77F8"/>
    <w:rsid w:val="00AE0F4B"/>
    <w:rsid w:val="00AE49E0"/>
    <w:rsid w:val="00B02692"/>
    <w:rsid w:val="00B1628F"/>
    <w:rsid w:val="00B26EC7"/>
    <w:rsid w:val="00B2740D"/>
    <w:rsid w:val="00B27EA5"/>
    <w:rsid w:val="00B52BCC"/>
    <w:rsid w:val="00B81C16"/>
    <w:rsid w:val="00B86236"/>
    <w:rsid w:val="00BA14BA"/>
    <w:rsid w:val="00BC1D68"/>
    <w:rsid w:val="00BC55D0"/>
    <w:rsid w:val="00BD7615"/>
    <w:rsid w:val="00BE241A"/>
    <w:rsid w:val="00BE59FE"/>
    <w:rsid w:val="00BF10E4"/>
    <w:rsid w:val="00C041FB"/>
    <w:rsid w:val="00C106BE"/>
    <w:rsid w:val="00C15EB7"/>
    <w:rsid w:val="00C42628"/>
    <w:rsid w:val="00C47342"/>
    <w:rsid w:val="00C55637"/>
    <w:rsid w:val="00C56096"/>
    <w:rsid w:val="00C56E0B"/>
    <w:rsid w:val="00C8527B"/>
    <w:rsid w:val="00C910EF"/>
    <w:rsid w:val="00CB2B92"/>
    <w:rsid w:val="00CD37BA"/>
    <w:rsid w:val="00CE463A"/>
    <w:rsid w:val="00D2466E"/>
    <w:rsid w:val="00D26B5E"/>
    <w:rsid w:val="00D30A73"/>
    <w:rsid w:val="00D346A0"/>
    <w:rsid w:val="00D62D1C"/>
    <w:rsid w:val="00DA7F31"/>
    <w:rsid w:val="00DB12A0"/>
    <w:rsid w:val="00DB720A"/>
    <w:rsid w:val="00DC0199"/>
    <w:rsid w:val="00DC331C"/>
    <w:rsid w:val="00DD6474"/>
    <w:rsid w:val="00DE23EF"/>
    <w:rsid w:val="00DE3BF5"/>
    <w:rsid w:val="00DF2CFE"/>
    <w:rsid w:val="00DF75A4"/>
    <w:rsid w:val="00E3627F"/>
    <w:rsid w:val="00E444DB"/>
    <w:rsid w:val="00E673D8"/>
    <w:rsid w:val="00E739BF"/>
    <w:rsid w:val="00EA130B"/>
    <w:rsid w:val="00EA5D04"/>
    <w:rsid w:val="00ED17DF"/>
    <w:rsid w:val="00EE749F"/>
    <w:rsid w:val="00EF0431"/>
    <w:rsid w:val="00EF4DA3"/>
    <w:rsid w:val="00EF77FA"/>
    <w:rsid w:val="00F01BCD"/>
    <w:rsid w:val="00F03B77"/>
    <w:rsid w:val="00F12FD5"/>
    <w:rsid w:val="00F15460"/>
    <w:rsid w:val="00F225E4"/>
    <w:rsid w:val="00F26456"/>
    <w:rsid w:val="00F31089"/>
    <w:rsid w:val="00F37E77"/>
    <w:rsid w:val="00F509ED"/>
    <w:rsid w:val="00F50D85"/>
    <w:rsid w:val="00F57F44"/>
    <w:rsid w:val="00F61E05"/>
    <w:rsid w:val="00F660EB"/>
    <w:rsid w:val="00F802FB"/>
    <w:rsid w:val="00F909C9"/>
    <w:rsid w:val="00F91F91"/>
    <w:rsid w:val="00F94734"/>
    <w:rsid w:val="00FA7DD9"/>
    <w:rsid w:val="00FC43E2"/>
    <w:rsid w:val="00FE1039"/>
    <w:rsid w:val="00FE1A22"/>
    <w:rsid w:val="00FE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7FC1CC"/>
  <w15:docId w15:val="{E9ED2E98-1999-4503-AD6C-6B58330B7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1538C"/>
    <w:rPr>
      <w:rFonts w:cstheme="minorBidi"/>
    </w:rPr>
  </w:style>
  <w:style w:type="paragraph" w:styleId="Cmsor1">
    <w:name w:val="heading 1"/>
    <w:basedOn w:val="Norml"/>
    <w:next w:val="Norml"/>
    <w:link w:val="Cmsor1Char"/>
    <w:uiPriority w:val="9"/>
    <w:qFormat/>
    <w:rsid w:val="00DB72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26B5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26B5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Jegyzetszveg">
    <w:name w:val="annotation text"/>
    <w:basedOn w:val="Norml"/>
    <w:link w:val="JegyzetszvegChar"/>
    <w:uiPriority w:val="99"/>
    <w:rsid w:val="00FE1A22"/>
    <w:rPr>
      <w:rFonts w:eastAsia="Calibri"/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FE1A22"/>
    <w:rPr>
      <w:rFonts w:ascii="Times New Roman" w:eastAsia="Calibri" w:hAnsi="Times New Roman"/>
      <w:sz w:val="20"/>
    </w:rPr>
  </w:style>
  <w:style w:type="paragraph" w:styleId="lfej">
    <w:name w:val="header"/>
    <w:basedOn w:val="Norml"/>
    <w:link w:val="lfejChar"/>
    <w:uiPriority w:val="99"/>
    <w:unhideWhenUsed/>
    <w:rsid w:val="00402F50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402F50"/>
    <w:rPr>
      <w:rFonts w:cstheme="minorBidi"/>
    </w:rPr>
  </w:style>
  <w:style w:type="paragraph" w:styleId="llb">
    <w:name w:val="footer"/>
    <w:basedOn w:val="Norml"/>
    <w:link w:val="llbChar"/>
    <w:uiPriority w:val="99"/>
    <w:unhideWhenUsed/>
    <w:rsid w:val="00402F50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402F50"/>
    <w:rPr>
      <w:rFonts w:cstheme="minorBidi"/>
    </w:rPr>
  </w:style>
  <w:style w:type="paragraph" w:customStyle="1" w:styleId="szdszveg">
    <w:name w:val="szd_szöveg"/>
    <w:basedOn w:val="Norml"/>
    <w:qFormat/>
    <w:rsid w:val="003156EC"/>
    <w:pPr>
      <w:spacing w:line="360" w:lineRule="auto"/>
      <w:ind w:firstLine="397"/>
      <w:jc w:val="both"/>
    </w:pPr>
  </w:style>
  <w:style w:type="paragraph" w:customStyle="1" w:styleId="szdcmsor1">
    <w:name w:val="szd_címsor1"/>
    <w:basedOn w:val="Norml"/>
    <w:next w:val="szdszveg"/>
    <w:qFormat/>
    <w:rsid w:val="008E2628"/>
    <w:pPr>
      <w:keepNext/>
      <w:pageBreakBefore/>
      <w:numPr>
        <w:numId w:val="3"/>
      </w:numPr>
      <w:spacing w:before="360" w:after="120" w:line="360" w:lineRule="auto"/>
      <w:ind w:left="357" w:hanging="357"/>
    </w:pPr>
    <w:rPr>
      <w:rFonts w:cstheme="minorHAnsi"/>
      <w:b/>
      <w:sz w:val="28"/>
    </w:rPr>
  </w:style>
  <w:style w:type="paragraph" w:customStyle="1" w:styleId="szdcmsorszmozatlan">
    <w:name w:val="szd_címsor_számozatlan"/>
    <w:basedOn w:val="Norml"/>
    <w:next w:val="szdszveg"/>
    <w:qFormat/>
    <w:rsid w:val="00597E28"/>
    <w:pPr>
      <w:pageBreakBefore/>
      <w:spacing w:before="360" w:after="120"/>
      <w:outlineLvl w:val="0"/>
    </w:pPr>
    <w:rPr>
      <w:b/>
      <w:sz w:val="28"/>
    </w:rPr>
  </w:style>
  <w:style w:type="paragraph" w:customStyle="1" w:styleId="szdfelsorolsbet">
    <w:name w:val="szd_felsorolás_betű"/>
    <w:basedOn w:val="Norml"/>
    <w:qFormat/>
    <w:rsid w:val="00C041FB"/>
    <w:pPr>
      <w:spacing w:line="360" w:lineRule="auto"/>
    </w:pPr>
  </w:style>
  <w:style w:type="paragraph" w:customStyle="1" w:styleId="szdszakirodalom">
    <w:name w:val="szd_szakirodalom"/>
    <w:basedOn w:val="Norml"/>
    <w:qFormat/>
    <w:rsid w:val="00C55637"/>
    <w:pPr>
      <w:numPr>
        <w:numId w:val="13"/>
      </w:numPr>
      <w:spacing w:after="120"/>
    </w:pPr>
  </w:style>
  <w:style w:type="paragraph" w:customStyle="1" w:styleId="szdcmsor2">
    <w:name w:val="szd_címsor2"/>
    <w:basedOn w:val="Norml"/>
    <w:next w:val="szdszveg"/>
    <w:qFormat/>
    <w:rsid w:val="00597E28"/>
    <w:pPr>
      <w:keepNext/>
      <w:numPr>
        <w:ilvl w:val="1"/>
        <w:numId w:val="3"/>
      </w:numPr>
      <w:spacing w:before="240" w:line="360" w:lineRule="auto"/>
      <w:outlineLvl w:val="1"/>
    </w:pPr>
    <w:rPr>
      <w:b/>
      <w:sz w:val="26"/>
    </w:rPr>
  </w:style>
  <w:style w:type="paragraph" w:customStyle="1" w:styleId="szdbra">
    <w:name w:val="szd_ábra"/>
    <w:basedOn w:val="szdszveg"/>
    <w:next w:val="szdbracm"/>
    <w:qFormat/>
    <w:rsid w:val="003156EC"/>
    <w:pPr>
      <w:spacing w:before="120"/>
      <w:ind w:firstLine="57"/>
      <w:jc w:val="center"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494EA7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494EA7"/>
    <w:rPr>
      <w:rFonts w:ascii="Tahoma" w:hAnsi="Tahoma" w:cs="Tahoma"/>
      <w:sz w:val="16"/>
      <w:szCs w:val="16"/>
    </w:rPr>
  </w:style>
  <w:style w:type="paragraph" w:customStyle="1" w:styleId="szdbracm">
    <w:name w:val="szd_ábracím"/>
    <w:basedOn w:val="szdbra"/>
    <w:next w:val="szdszveg"/>
    <w:qFormat/>
    <w:rsid w:val="00EE749F"/>
    <w:pPr>
      <w:spacing w:before="0" w:after="120"/>
    </w:pPr>
    <w:rPr>
      <w:b/>
      <w:i/>
    </w:rPr>
  </w:style>
  <w:style w:type="paragraph" w:customStyle="1" w:styleId="szdcmsor3">
    <w:name w:val="szd_címsor3"/>
    <w:basedOn w:val="szdszveg"/>
    <w:next w:val="szdszveg"/>
    <w:qFormat/>
    <w:rsid w:val="00597E28"/>
    <w:pPr>
      <w:keepNext/>
      <w:numPr>
        <w:ilvl w:val="2"/>
        <w:numId w:val="3"/>
      </w:numPr>
      <w:spacing w:before="120"/>
      <w:ind w:left="1020" w:hanging="680"/>
      <w:outlineLvl w:val="2"/>
    </w:pPr>
    <w:rPr>
      <w:b/>
      <w:i/>
    </w:rPr>
  </w:style>
  <w:style w:type="paragraph" w:customStyle="1" w:styleId="szdtblzatcm">
    <w:name w:val="szd_táblázatcím"/>
    <w:basedOn w:val="szdszveg"/>
    <w:next w:val="szdtblzat"/>
    <w:qFormat/>
    <w:rsid w:val="00EE749F"/>
    <w:pPr>
      <w:spacing w:before="240"/>
      <w:ind w:firstLine="0"/>
      <w:jc w:val="right"/>
    </w:pPr>
    <w:rPr>
      <w:b/>
      <w:i/>
    </w:rPr>
  </w:style>
  <w:style w:type="paragraph" w:customStyle="1" w:styleId="szdtblzat">
    <w:name w:val="szd_táblázat"/>
    <w:basedOn w:val="szdtblzatcm"/>
    <w:next w:val="szdszveg"/>
    <w:qFormat/>
    <w:rsid w:val="00C8527B"/>
    <w:pPr>
      <w:spacing w:before="0" w:line="240" w:lineRule="auto"/>
      <w:jc w:val="left"/>
    </w:pPr>
    <w:rPr>
      <w:i w:val="0"/>
    </w:rPr>
  </w:style>
  <w:style w:type="table" w:styleId="Rcsostblzat">
    <w:name w:val="Table Grid"/>
    <w:basedOn w:val="Normltblzat"/>
    <w:uiPriority w:val="59"/>
    <w:rsid w:val="00C852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zdtblzatfej">
    <w:name w:val="szd_táblázatfej"/>
    <w:basedOn w:val="szdtblzat"/>
    <w:qFormat/>
    <w:rsid w:val="00C8527B"/>
    <w:pPr>
      <w:spacing w:before="40" w:after="40"/>
      <w:jc w:val="center"/>
    </w:pPr>
    <w:rPr>
      <w:rFonts w:cstheme="minorHAnsi"/>
      <w:b w:val="0"/>
      <w:sz w:val="22"/>
    </w:rPr>
  </w:style>
  <w:style w:type="paragraph" w:customStyle="1" w:styleId="szdtblzattrzs">
    <w:name w:val="szd_táblázattörzs"/>
    <w:basedOn w:val="szdtblzat"/>
    <w:qFormat/>
    <w:rsid w:val="00EE749F"/>
    <w:pPr>
      <w:spacing w:before="60" w:after="40"/>
    </w:pPr>
    <w:rPr>
      <w:rFonts w:cstheme="minorHAnsi"/>
      <w:b w:val="0"/>
      <w:i/>
      <w:sz w:val="22"/>
    </w:rPr>
  </w:style>
  <w:style w:type="character" w:styleId="Finomkiemels">
    <w:name w:val="Subtle Emphasis"/>
    <w:basedOn w:val="Bekezdsalapbettpusa"/>
    <w:uiPriority w:val="19"/>
    <w:qFormat/>
    <w:rsid w:val="00681B86"/>
    <w:rPr>
      <w:i/>
      <w:iCs/>
      <w:color w:val="808080" w:themeColor="text1" w:themeTint="7F"/>
    </w:rPr>
  </w:style>
  <w:style w:type="paragraph" w:customStyle="1" w:styleId="szdsszefggs">
    <w:name w:val="szd_összefüggés"/>
    <w:basedOn w:val="szdszveg"/>
    <w:next w:val="szdszveg"/>
    <w:qFormat/>
    <w:rsid w:val="005148DB"/>
    <w:pPr>
      <w:tabs>
        <w:tab w:val="center" w:pos="4394"/>
        <w:tab w:val="right" w:pos="8789"/>
      </w:tabs>
      <w:ind w:firstLine="0"/>
      <w:jc w:val="left"/>
    </w:pPr>
  </w:style>
  <w:style w:type="character" w:styleId="Helyrzszveg">
    <w:name w:val="Placeholder Text"/>
    <w:basedOn w:val="Bekezdsalapbettpusa"/>
    <w:uiPriority w:val="99"/>
    <w:semiHidden/>
    <w:rsid w:val="005148DB"/>
    <w:rPr>
      <w:color w:val="808080"/>
    </w:rPr>
  </w:style>
  <w:style w:type="paragraph" w:customStyle="1" w:styleId="szdfelsorols">
    <w:name w:val="szd_felsorolás"/>
    <w:basedOn w:val="szdszveg"/>
    <w:qFormat/>
    <w:rsid w:val="00A1226E"/>
    <w:pPr>
      <w:numPr>
        <w:numId w:val="5"/>
      </w:numPr>
      <w:ind w:hanging="357"/>
      <w:jc w:val="left"/>
    </w:pPr>
  </w:style>
  <w:style w:type="paragraph" w:customStyle="1" w:styleId="szdfelsorolsszm">
    <w:name w:val="szd_felsorolás_szám"/>
    <w:basedOn w:val="szdfelsorolsbet"/>
    <w:qFormat/>
    <w:rsid w:val="00B86236"/>
    <w:pPr>
      <w:numPr>
        <w:numId w:val="7"/>
      </w:numPr>
    </w:pPr>
  </w:style>
  <w:style w:type="character" w:customStyle="1" w:styleId="Cmsor1Char">
    <w:name w:val="Címsor 1 Char"/>
    <w:basedOn w:val="Bekezdsalapbettpusa"/>
    <w:link w:val="Cmsor1"/>
    <w:uiPriority w:val="9"/>
    <w:rsid w:val="00DB72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DB720A"/>
    <w:pPr>
      <w:spacing w:line="276" w:lineRule="auto"/>
      <w:outlineLvl w:val="9"/>
    </w:pPr>
  </w:style>
  <w:style w:type="paragraph" w:styleId="TJ2">
    <w:name w:val="toc 2"/>
    <w:basedOn w:val="Norml"/>
    <w:next w:val="Norml"/>
    <w:autoRedefine/>
    <w:uiPriority w:val="39"/>
    <w:unhideWhenUsed/>
    <w:qFormat/>
    <w:rsid w:val="00DB720A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qFormat/>
    <w:rsid w:val="00DB720A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qFormat/>
    <w:rsid w:val="00DB720A"/>
    <w:pPr>
      <w:ind w:left="480"/>
    </w:pPr>
    <w:rPr>
      <w:rFonts w:asciiTheme="minorHAnsi" w:hAnsiTheme="minorHAnsi"/>
      <w:i/>
      <w:iCs/>
      <w:sz w:val="20"/>
      <w:szCs w:val="20"/>
    </w:rPr>
  </w:style>
  <w:style w:type="character" w:customStyle="1" w:styleId="Cmsor2Char">
    <w:name w:val="Címsor 2 Char"/>
    <w:basedOn w:val="Bekezdsalapbettpusa"/>
    <w:link w:val="Cmsor2"/>
    <w:uiPriority w:val="9"/>
    <w:rsid w:val="00D26B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26B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J4">
    <w:name w:val="toc 4"/>
    <w:basedOn w:val="Norml"/>
    <w:next w:val="Norml"/>
    <w:autoRedefine/>
    <w:uiPriority w:val="39"/>
    <w:unhideWhenUsed/>
    <w:rsid w:val="00D26B5E"/>
    <w:pPr>
      <w:ind w:left="720"/>
    </w:pPr>
    <w:rPr>
      <w:rFonts w:asciiTheme="minorHAnsi" w:hAnsiTheme="minorHAnsi"/>
      <w:sz w:val="18"/>
      <w:szCs w:val="18"/>
    </w:rPr>
  </w:style>
  <w:style w:type="paragraph" w:styleId="TJ5">
    <w:name w:val="toc 5"/>
    <w:basedOn w:val="Norml"/>
    <w:next w:val="Norml"/>
    <w:autoRedefine/>
    <w:uiPriority w:val="39"/>
    <w:unhideWhenUsed/>
    <w:rsid w:val="00D26B5E"/>
    <w:pPr>
      <w:ind w:left="960"/>
    </w:pPr>
    <w:rPr>
      <w:rFonts w:asciiTheme="minorHAnsi" w:hAnsiTheme="minorHAnsi"/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D26B5E"/>
    <w:pPr>
      <w:ind w:left="1200"/>
    </w:pPr>
    <w:rPr>
      <w:rFonts w:asciiTheme="minorHAnsi" w:hAnsiTheme="minorHAnsi"/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D26B5E"/>
    <w:pPr>
      <w:ind w:left="1440"/>
    </w:pPr>
    <w:rPr>
      <w:rFonts w:asciiTheme="minorHAnsi" w:hAnsiTheme="minorHAnsi"/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D26B5E"/>
    <w:pPr>
      <w:ind w:left="1680"/>
    </w:pPr>
    <w:rPr>
      <w:rFonts w:asciiTheme="minorHAnsi" w:hAnsiTheme="minorHAnsi"/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D26B5E"/>
    <w:pPr>
      <w:ind w:left="1920"/>
    </w:pPr>
    <w:rPr>
      <w:rFonts w:asciiTheme="minorHAnsi" w:hAnsiTheme="minorHAnsi"/>
      <w:sz w:val="18"/>
      <w:szCs w:val="18"/>
    </w:rPr>
  </w:style>
  <w:style w:type="character" w:styleId="Hiperhivatkozs">
    <w:name w:val="Hyperlink"/>
    <w:basedOn w:val="Bekezdsalapbettpusa"/>
    <w:uiPriority w:val="99"/>
    <w:unhideWhenUsed/>
    <w:rsid w:val="00D26B5E"/>
    <w:rPr>
      <w:color w:val="0000FF" w:themeColor="hyperlink"/>
      <w:u w:val="single"/>
    </w:rPr>
  </w:style>
  <w:style w:type="paragraph" w:customStyle="1" w:styleId="szdcmsortartalomjegyzk">
    <w:name w:val="szd_címsor_tartalomjegyzék"/>
    <w:basedOn w:val="szdcmsorszmozatlan"/>
    <w:next w:val="szdszveg"/>
    <w:qFormat/>
    <w:rsid w:val="00680CD7"/>
    <w:pPr>
      <w:spacing w:after="600"/>
    </w:pPr>
  </w:style>
  <w:style w:type="character" w:styleId="Jegyzethivatkozs">
    <w:name w:val="annotation reference"/>
    <w:basedOn w:val="Bekezdsalapbettpusa"/>
    <w:uiPriority w:val="99"/>
    <w:semiHidden/>
    <w:unhideWhenUsed/>
    <w:rsid w:val="00C15EB7"/>
    <w:rPr>
      <w:sz w:val="16"/>
      <w:szCs w:val="16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9B4476"/>
    <w:rPr>
      <w:rFonts w:eastAsiaTheme="minorHAnsi"/>
      <w:b/>
      <w:bCs/>
      <w:szCs w:val="20"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9B4476"/>
    <w:rPr>
      <w:rFonts w:ascii="Times New Roman" w:eastAsia="Calibri" w:hAnsi="Times New Roman" w:cstheme="minorBidi"/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8B1AB2"/>
  </w:style>
  <w:style w:type="character" w:styleId="Mrltotthiperhivatkozs">
    <w:name w:val="FollowedHyperlink"/>
    <w:basedOn w:val="Bekezdsalapbettpusa"/>
    <w:uiPriority w:val="99"/>
    <w:semiHidden/>
    <w:unhideWhenUsed/>
    <w:rsid w:val="00BC55D0"/>
    <w:rPr>
      <w:color w:val="800080" w:themeColor="followedHyperlink"/>
      <w:u w:val="single"/>
    </w:rPr>
  </w:style>
  <w:style w:type="paragraph" w:customStyle="1" w:styleId="szdforrskd">
    <w:name w:val="szd_forráskód"/>
    <w:basedOn w:val="szdszveg"/>
    <w:qFormat/>
    <w:rsid w:val="009361C4"/>
    <w:pPr>
      <w:tabs>
        <w:tab w:val="left" w:pos="680"/>
        <w:tab w:val="left" w:pos="964"/>
        <w:tab w:val="left" w:pos="1247"/>
        <w:tab w:val="left" w:pos="1531"/>
        <w:tab w:val="left" w:pos="1814"/>
        <w:tab w:val="left" w:pos="2098"/>
      </w:tabs>
      <w:spacing w:line="240" w:lineRule="auto"/>
      <w:contextualSpacing/>
    </w:pPr>
    <w:rPr>
      <w:noProof/>
    </w:rPr>
  </w:style>
  <w:style w:type="paragraph" w:styleId="Listaszerbekezds">
    <w:name w:val="List Paragraph"/>
    <w:basedOn w:val="Norml"/>
    <w:uiPriority w:val="34"/>
    <w:qFormat/>
    <w:rsid w:val="00F50D85"/>
    <w:pPr>
      <w:ind w:left="720"/>
      <w:contextualSpacing/>
    </w:pPr>
  </w:style>
  <w:style w:type="character" w:styleId="Feloldatlanmegemlts">
    <w:name w:val="Unresolved Mention"/>
    <w:basedOn w:val="Bekezdsalapbettpusa"/>
    <w:uiPriority w:val="99"/>
    <w:semiHidden/>
    <w:unhideWhenUsed/>
    <w:rsid w:val="00F66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numpy.org/doc/stable/user/index.html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docs.streamlit.io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github.com/RobertRadics/Percetron_App.git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plotly.com/python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wnloads\szakdolgozat_sablon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4E91B6039446843A11EE1171D1AAF07" ma:contentTypeVersion="14" ma:contentTypeDescription="Új dokumentum létrehozása." ma:contentTypeScope="" ma:versionID="d0ccb6e40eb2aae0ba82ef2830d3e4aa">
  <xsd:schema xmlns:xsd="http://www.w3.org/2001/XMLSchema" xmlns:xs="http://www.w3.org/2001/XMLSchema" xmlns:p="http://schemas.microsoft.com/office/2006/metadata/properties" xmlns:ns3="91df96f9-7c7a-4c31-9a3b-5fabe5ca6310" xmlns:ns4="1f802792-1a7e-4293-bd20-a43464dc15f5" targetNamespace="http://schemas.microsoft.com/office/2006/metadata/properties" ma:root="true" ma:fieldsID="20d336e911b8bd9cdc5731b9d1395a40" ns3:_="" ns4:_="">
    <xsd:import namespace="91df96f9-7c7a-4c31-9a3b-5fabe5ca6310"/>
    <xsd:import namespace="1f802792-1a7e-4293-bd20-a43464dc15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f96f9-7c7a-4c31-9a3b-5fabe5ca6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802792-1a7e-4293-bd20-a43464dc15f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ED3CC5-5E15-40A9-862D-ADFD8D0223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df96f9-7c7a-4c31-9a3b-5fabe5ca6310"/>
    <ds:schemaRef ds:uri="1f802792-1a7e-4293-bd20-a43464dc15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2B1E64-B8CB-4EE8-9B11-26FBA7D50AF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083A4DA-6341-4BD9-9874-7DE73384CA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AEC0BD-DB3E-43AA-88F3-F0276DFAAB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szakdolgozat_sablon</Template>
  <TotalTime>143</TotalTime>
  <Pages>12</Pages>
  <Words>1057</Words>
  <Characters>7298</Characters>
  <Application>Microsoft Office Word</Application>
  <DocSecurity>0</DocSecurity>
  <Lines>60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Windows-felhasználó</dc:creator>
  <cp:lastModifiedBy>Radics Róbert Pál</cp:lastModifiedBy>
  <cp:revision>18</cp:revision>
  <cp:lastPrinted>2025-12-03T20:10:00Z</cp:lastPrinted>
  <dcterms:created xsi:type="dcterms:W3CDTF">2022-04-28T10:09:00Z</dcterms:created>
  <dcterms:modified xsi:type="dcterms:W3CDTF">2025-12-03T20:17:00Z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0x010100D4E91B6039446843A11EE1171D1AAF07</vt:lpwstr>
  </property>
</Properties>
</file>